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FDA0" w14:textId="77777777" w:rsidR="002D4854" w:rsidRDefault="002D4854" w:rsidP="002D4854">
      <w:r>
        <w:t>&lt;!DOCTYPE html&gt;</w:t>
      </w:r>
    </w:p>
    <w:p w14:paraId="73A4DC6E" w14:textId="77777777" w:rsidR="002D4854" w:rsidRDefault="002D4854" w:rsidP="002D4854">
      <w:r>
        <w:t>&lt;html lang="</w:t>
      </w:r>
      <w:proofErr w:type="spellStart"/>
      <w:r>
        <w:t>en</w:t>
      </w:r>
      <w:proofErr w:type="spellEnd"/>
      <w:r>
        <w:t>"&gt;</w:t>
      </w:r>
    </w:p>
    <w:p w14:paraId="16A96B17" w14:textId="77777777" w:rsidR="002D4854" w:rsidRDefault="002D4854" w:rsidP="002D4854">
      <w:r>
        <w:t>&lt;head&gt;</w:t>
      </w:r>
    </w:p>
    <w:p w14:paraId="7C7DFFE2" w14:textId="77777777" w:rsidR="002D4854" w:rsidRDefault="002D4854" w:rsidP="002D4854">
      <w:r>
        <w:t>&lt;meta charset="UTF-8" /&gt;</w:t>
      </w:r>
    </w:p>
    <w:p w14:paraId="08CE7997" w14:textId="77777777" w:rsidR="002D4854" w:rsidRDefault="002D4854" w:rsidP="002D4854">
      <w:r>
        <w:t>&lt;meta name="viewport" content="width=device-width, initial-scale=1.0" /&gt;</w:t>
      </w:r>
    </w:p>
    <w:p w14:paraId="741B4C53" w14:textId="77777777" w:rsidR="002D4854" w:rsidRDefault="002D4854" w:rsidP="002D4854">
      <w:r>
        <w:t>&lt;title&gt;Ride N Drive Transportation | Non-Emergency Medical Transport&lt;/title&gt;</w:t>
      </w:r>
    </w:p>
    <w:p w14:paraId="564C0E60" w14:textId="77777777" w:rsidR="002D4854" w:rsidRDefault="002D4854" w:rsidP="002D4854">
      <w:r>
        <w:t>&lt;meta name="description" content="Ride N Drive Transportation provides safe, reliable non-emergency medical transportation including wheelchair and stretcher services." /&gt;</w:t>
      </w:r>
    </w:p>
    <w:p w14:paraId="3ED06D3D" w14:textId="77777777" w:rsidR="002D4854" w:rsidRDefault="002D4854" w:rsidP="002D4854">
      <w:r>
        <w:t>&lt;meta name="theme-color" content="#2f5f3e" /&gt;</w:t>
      </w:r>
    </w:p>
    <w:p w14:paraId="5CFB9A5F" w14:textId="77777777" w:rsidR="002D4854" w:rsidRDefault="002D4854" w:rsidP="002D4854">
      <w:r>
        <w:t>&lt;style&gt;</w:t>
      </w:r>
    </w:p>
    <w:p w14:paraId="3B5E06DA" w14:textId="77777777" w:rsidR="002D4854" w:rsidRDefault="002D4854" w:rsidP="002D4854">
      <w:r>
        <w:t xml:space="preserve">html </w:t>
      </w:r>
      <w:proofErr w:type="gramStart"/>
      <w:r>
        <w:t>{ scroll</w:t>
      </w:r>
      <w:proofErr w:type="gramEnd"/>
      <w:r>
        <w:t>-behavior: smooth</w:t>
      </w:r>
      <w:proofErr w:type="gramStart"/>
      <w:r>
        <w:t>; }</w:t>
      </w:r>
      <w:proofErr w:type="gramEnd"/>
    </w:p>
    <w:p w14:paraId="2139B8F5" w14:textId="77777777" w:rsidR="002D4854" w:rsidRDefault="002D4854" w:rsidP="002D4854">
      <w:r>
        <w:t>body {</w:t>
      </w:r>
    </w:p>
    <w:p w14:paraId="3E7947BA" w14:textId="77777777" w:rsidR="002D4854" w:rsidRDefault="002D4854" w:rsidP="002D4854">
      <w:r>
        <w:t xml:space="preserve">  margin: </w:t>
      </w:r>
      <w:proofErr w:type="gramStart"/>
      <w:r>
        <w:t>0;</w:t>
      </w:r>
      <w:proofErr w:type="gramEnd"/>
    </w:p>
    <w:p w14:paraId="4DC1714D" w14:textId="77777777" w:rsidR="002D4854" w:rsidRDefault="002D4854" w:rsidP="002D4854">
      <w:r>
        <w:t xml:space="preserve">  font-family: Arial, Helvetica, sans-</w:t>
      </w:r>
      <w:proofErr w:type="gramStart"/>
      <w:r>
        <w:t>serif;</w:t>
      </w:r>
      <w:proofErr w:type="gramEnd"/>
    </w:p>
    <w:p w14:paraId="112482CC" w14:textId="77777777" w:rsidR="002D4854" w:rsidRDefault="002D4854" w:rsidP="002D4854">
      <w:r>
        <w:t xml:space="preserve">  color: #</w:t>
      </w:r>
      <w:proofErr w:type="gramStart"/>
      <w:r>
        <w:t>1f2933;</w:t>
      </w:r>
      <w:proofErr w:type="gramEnd"/>
    </w:p>
    <w:p w14:paraId="40BA8E32" w14:textId="77777777" w:rsidR="002D4854" w:rsidRDefault="002D4854" w:rsidP="002D4854">
      <w:r>
        <w:t xml:space="preserve">  line-height: </w:t>
      </w:r>
      <w:proofErr w:type="gramStart"/>
      <w:r>
        <w:t>1.6;</w:t>
      </w:r>
      <w:proofErr w:type="gramEnd"/>
    </w:p>
    <w:p w14:paraId="4FEDF5F2" w14:textId="77777777" w:rsidR="002D4854" w:rsidRDefault="002D4854" w:rsidP="002D4854">
      <w:r>
        <w:t>}</w:t>
      </w:r>
    </w:p>
    <w:p w14:paraId="77012053" w14:textId="77777777" w:rsidR="002D4854" w:rsidRDefault="002D4854" w:rsidP="002D4854">
      <w:r>
        <w:t>header {</w:t>
      </w:r>
    </w:p>
    <w:p w14:paraId="01420113" w14:textId="77777777" w:rsidR="002D4854" w:rsidRDefault="002D4854" w:rsidP="002D4854">
      <w:r>
        <w:t xml:space="preserve">  background: #</w:t>
      </w:r>
      <w:proofErr w:type="gramStart"/>
      <w:r>
        <w:t>2f5f3e;</w:t>
      </w:r>
      <w:proofErr w:type="gramEnd"/>
    </w:p>
    <w:p w14:paraId="5C2FDF30" w14:textId="77777777" w:rsidR="002D4854" w:rsidRDefault="002D4854" w:rsidP="002D4854">
      <w:r>
        <w:t xml:space="preserve">  color: #</w:t>
      </w:r>
      <w:proofErr w:type="gramStart"/>
      <w:r>
        <w:t>ffffff;</w:t>
      </w:r>
      <w:proofErr w:type="gramEnd"/>
    </w:p>
    <w:p w14:paraId="33921180" w14:textId="77777777" w:rsidR="002D4854" w:rsidRDefault="002D4854" w:rsidP="002D4854">
      <w:r>
        <w:t xml:space="preserve">  padding: 48px </w:t>
      </w:r>
      <w:proofErr w:type="gramStart"/>
      <w:r>
        <w:t>24px;</w:t>
      </w:r>
      <w:proofErr w:type="gramEnd"/>
    </w:p>
    <w:p w14:paraId="05B6315F" w14:textId="77777777" w:rsidR="002D4854" w:rsidRDefault="002D4854" w:rsidP="002D4854">
      <w:r>
        <w:t xml:space="preserve">  text-align: </w:t>
      </w:r>
      <w:proofErr w:type="gramStart"/>
      <w:r>
        <w:t>center;</w:t>
      </w:r>
      <w:proofErr w:type="gramEnd"/>
    </w:p>
    <w:p w14:paraId="3990C322" w14:textId="77777777" w:rsidR="002D4854" w:rsidRDefault="002D4854" w:rsidP="002D4854">
      <w:r>
        <w:t>}</w:t>
      </w:r>
    </w:p>
    <w:p w14:paraId="019ABCFB" w14:textId="77777777" w:rsidR="002D4854" w:rsidRDefault="002D4854" w:rsidP="002D4854">
      <w:proofErr w:type="gramStart"/>
      <w:r>
        <w:t>header .logo</w:t>
      </w:r>
      <w:proofErr w:type="gramEnd"/>
      <w:r>
        <w:t xml:space="preserve"> {</w:t>
      </w:r>
    </w:p>
    <w:p w14:paraId="2850A38E" w14:textId="77777777" w:rsidR="002D4854" w:rsidRDefault="002D4854" w:rsidP="002D4854">
      <w:r>
        <w:t xml:space="preserve">  display: </w:t>
      </w:r>
      <w:proofErr w:type="gramStart"/>
      <w:r>
        <w:t>block;</w:t>
      </w:r>
      <w:proofErr w:type="gramEnd"/>
    </w:p>
    <w:p w14:paraId="389F452C" w14:textId="77777777" w:rsidR="002D4854" w:rsidRDefault="002D4854" w:rsidP="002D4854">
      <w:r>
        <w:t xml:space="preserve">  margin: 0 auto </w:t>
      </w:r>
      <w:proofErr w:type="gramStart"/>
      <w:r>
        <w:t>16px;</w:t>
      </w:r>
      <w:proofErr w:type="gramEnd"/>
    </w:p>
    <w:p w14:paraId="512D6C02" w14:textId="77777777" w:rsidR="002D4854" w:rsidRDefault="002D4854" w:rsidP="002D4854">
      <w:r>
        <w:t xml:space="preserve">  max-width: </w:t>
      </w:r>
      <w:proofErr w:type="gramStart"/>
      <w:r>
        <w:t>200px;</w:t>
      </w:r>
      <w:proofErr w:type="gramEnd"/>
    </w:p>
    <w:p w14:paraId="569561BE" w14:textId="77777777" w:rsidR="002D4854" w:rsidRDefault="002D4854" w:rsidP="002D4854">
      <w:r>
        <w:t xml:space="preserve">  height: </w:t>
      </w:r>
      <w:proofErr w:type="gramStart"/>
      <w:r>
        <w:t>auto;</w:t>
      </w:r>
      <w:proofErr w:type="gramEnd"/>
    </w:p>
    <w:p w14:paraId="3BD387C5" w14:textId="77777777" w:rsidR="002D4854" w:rsidRDefault="002D4854" w:rsidP="002D4854">
      <w:r>
        <w:t>}</w:t>
      </w:r>
    </w:p>
    <w:p w14:paraId="3D0C70ED" w14:textId="77777777" w:rsidR="002D4854" w:rsidRDefault="002D4854" w:rsidP="002D4854">
      <w:r>
        <w:t xml:space="preserve">header </w:t>
      </w:r>
      <w:proofErr w:type="spellStart"/>
      <w:proofErr w:type="gramStart"/>
      <w:r>
        <w:t>img.hero</w:t>
      </w:r>
      <w:proofErr w:type="spellEnd"/>
      <w:proofErr w:type="gramEnd"/>
      <w:r>
        <w:t xml:space="preserve"> {</w:t>
      </w:r>
    </w:p>
    <w:p w14:paraId="2154FE34" w14:textId="77777777" w:rsidR="002D4854" w:rsidRDefault="002D4854" w:rsidP="002D4854">
      <w:r>
        <w:t xml:space="preserve">  width: </w:t>
      </w:r>
      <w:proofErr w:type="gramStart"/>
      <w:r>
        <w:t>100%;</w:t>
      </w:r>
      <w:proofErr w:type="gramEnd"/>
    </w:p>
    <w:p w14:paraId="54A8DD04" w14:textId="77777777" w:rsidR="002D4854" w:rsidRDefault="002D4854" w:rsidP="002D4854">
      <w:r>
        <w:t xml:space="preserve">  max-width: </w:t>
      </w:r>
      <w:proofErr w:type="gramStart"/>
      <w:r>
        <w:t>820px;</w:t>
      </w:r>
      <w:proofErr w:type="gramEnd"/>
    </w:p>
    <w:p w14:paraId="6D33D145" w14:textId="77777777" w:rsidR="002D4854" w:rsidRDefault="002D4854" w:rsidP="002D4854">
      <w:r>
        <w:t xml:space="preserve">  margin: 24px </w:t>
      </w:r>
      <w:proofErr w:type="gramStart"/>
      <w:r>
        <w:t>auto;</w:t>
      </w:r>
      <w:proofErr w:type="gramEnd"/>
    </w:p>
    <w:p w14:paraId="77F036B4" w14:textId="77777777" w:rsidR="002D4854" w:rsidRDefault="002D4854" w:rsidP="002D4854">
      <w:r>
        <w:t xml:space="preserve">  display: </w:t>
      </w:r>
      <w:proofErr w:type="gramStart"/>
      <w:r>
        <w:t>block;</w:t>
      </w:r>
      <w:proofErr w:type="gramEnd"/>
    </w:p>
    <w:p w14:paraId="556F9425" w14:textId="77777777" w:rsidR="002D4854" w:rsidRDefault="002D4854" w:rsidP="002D4854">
      <w:r>
        <w:t xml:space="preserve">  border-radius: </w:t>
      </w:r>
      <w:proofErr w:type="gramStart"/>
      <w:r>
        <w:t>18px;</w:t>
      </w:r>
      <w:proofErr w:type="gramEnd"/>
    </w:p>
    <w:p w14:paraId="349339EA" w14:textId="77777777" w:rsidR="002D4854" w:rsidRDefault="002D4854" w:rsidP="002D4854">
      <w:r>
        <w:t xml:space="preserve">  box-shadow: 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</w:t>
      </w:r>
      <w:proofErr w:type="gramStart"/>
      <w:r>
        <w:t>);</w:t>
      </w:r>
      <w:proofErr w:type="gramEnd"/>
    </w:p>
    <w:p w14:paraId="0F21A41F" w14:textId="77777777" w:rsidR="002D4854" w:rsidRDefault="002D4854" w:rsidP="002D4854">
      <w:r>
        <w:t>}</w:t>
      </w:r>
    </w:p>
    <w:p w14:paraId="18A1F223" w14:textId="77777777" w:rsidR="002D4854" w:rsidRDefault="002D4854" w:rsidP="002D4854">
      <w:proofErr w:type="gramStart"/>
      <w:r>
        <w:t>.hero</w:t>
      </w:r>
      <w:proofErr w:type="gramEnd"/>
      <w:r>
        <w:t>-actions a {</w:t>
      </w:r>
    </w:p>
    <w:p w14:paraId="17D2D706" w14:textId="77777777" w:rsidR="002D4854" w:rsidRDefault="002D4854" w:rsidP="002D4854">
      <w:r>
        <w:t xml:space="preserve">  display: inline-</w:t>
      </w:r>
      <w:proofErr w:type="gramStart"/>
      <w:r>
        <w:t>block;</w:t>
      </w:r>
      <w:proofErr w:type="gramEnd"/>
    </w:p>
    <w:p w14:paraId="0E8FBE66" w14:textId="77777777" w:rsidR="002D4854" w:rsidRDefault="002D4854" w:rsidP="002D4854">
      <w:r>
        <w:t xml:space="preserve">  margin: </w:t>
      </w:r>
      <w:proofErr w:type="gramStart"/>
      <w:r>
        <w:t>12px;</w:t>
      </w:r>
      <w:proofErr w:type="gramEnd"/>
    </w:p>
    <w:p w14:paraId="3B8811E4" w14:textId="77777777" w:rsidR="002D4854" w:rsidRDefault="002D4854" w:rsidP="002D4854">
      <w:r>
        <w:t xml:space="preserve">  padding: 14px </w:t>
      </w:r>
      <w:proofErr w:type="gramStart"/>
      <w:r>
        <w:t>34px;</w:t>
      </w:r>
      <w:proofErr w:type="gramEnd"/>
    </w:p>
    <w:p w14:paraId="6E233290" w14:textId="77777777" w:rsidR="002D4854" w:rsidRDefault="002D4854" w:rsidP="002D4854">
      <w:r>
        <w:t xml:space="preserve">  border-radius: </w:t>
      </w:r>
      <w:proofErr w:type="gramStart"/>
      <w:r>
        <w:t>999px;</w:t>
      </w:r>
      <w:proofErr w:type="gramEnd"/>
    </w:p>
    <w:p w14:paraId="5757BD3D" w14:textId="77777777" w:rsidR="002D4854" w:rsidRDefault="002D4854" w:rsidP="002D4854">
      <w:r>
        <w:t xml:space="preserve">  font-weight: </w:t>
      </w:r>
      <w:proofErr w:type="gramStart"/>
      <w:r>
        <w:t>bold;</w:t>
      </w:r>
      <w:proofErr w:type="gramEnd"/>
    </w:p>
    <w:p w14:paraId="5C03C1D2" w14:textId="77777777" w:rsidR="002D4854" w:rsidRDefault="002D4854" w:rsidP="002D4854">
      <w:r>
        <w:t xml:space="preserve">  text-decoration: </w:t>
      </w:r>
      <w:proofErr w:type="gramStart"/>
      <w:r>
        <w:t>none;</w:t>
      </w:r>
      <w:proofErr w:type="gramEnd"/>
    </w:p>
    <w:p w14:paraId="172F8E60" w14:textId="77777777" w:rsidR="002D4854" w:rsidRDefault="002D4854" w:rsidP="002D4854">
      <w:r>
        <w:t xml:space="preserve">  background: #</w:t>
      </w:r>
      <w:proofErr w:type="gramStart"/>
      <w:r>
        <w:t>ffffff;</w:t>
      </w:r>
      <w:proofErr w:type="gramEnd"/>
    </w:p>
    <w:p w14:paraId="1675C0BC" w14:textId="77777777" w:rsidR="002D4854" w:rsidRDefault="002D4854" w:rsidP="002D4854">
      <w:r>
        <w:t xml:space="preserve">  color: #</w:t>
      </w:r>
      <w:proofErr w:type="gramStart"/>
      <w:r>
        <w:t>2f5f3e;</w:t>
      </w:r>
      <w:proofErr w:type="gramEnd"/>
    </w:p>
    <w:p w14:paraId="3E6FA731" w14:textId="77777777" w:rsidR="002D4854" w:rsidRDefault="002D4854" w:rsidP="002D4854">
      <w:r>
        <w:t xml:space="preserve">  transition: transform 0.3s, background 0.3s, color 0.</w:t>
      </w:r>
      <w:proofErr w:type="gramStart"/>
      <w:r>
        <w:t>3s;</w:t>
      </w:r>
      <w:proofErr w:type="gramEnd"/>
    </w:p>
    <w:p w14:paraId="5C6DD3CC" w14:textId="77777777" w:rsidR="002D4854" w:rsidRDefault="002D4854" w:rsidP="002D4854">
      <w:r>
        <w:t>}</w:t>
      </w:r>
    </w:p>
    <w:p w14:paraId="7C632082" w14:textId="77777777" w:rsidR="002D4854" w:rsidRDefault="002D4854" w:rsidP="002D4854">
      <w:proofErr w:type="gramStart"/>
      <w:r>
        <w:t>.hero</w:t>
      </w:r>
      <w:proofErr w:type="gramEnd"/>
      <w:r>
        <w:t xml:space="preserve">-actions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01E30E8C" w14:textId="77777777" w:rsidR="002D4854" w:rsidRDefault="002D4854" w:rsidP="002D4854">
      <w:r>
        <w:t xml:space="preserve">  background: #</w:t>
      </w:r>
      <w:proofErr w:type="gramStart"/>
      <w:r>
        <w:t>1f4930;</w:t>
      </w:r>
      <w:proofErr w:type="gramEnd"/>
    </w:p>
    <w:p w14:paraId="7EB1B2F3" w14:textId="77777777" w:rsidR="002D4854" w:rsidRDefault="002D4854" w:rsidP="002D4854">
      <w:r>
        <w:t xml:space="preserve">  color: #</w:t>
      </w:r>
      <w:proofErr w:type="gramStart"/>
      <w:r>
        <w:t>ffffff;</w:t>
      </w:r>
      <w:proofErr w:type="gramEnd"/>
    </w:p>
    <w:p w14:paraId="022B06ED" w14:textId="77777777" w:rsidR="002D4854" w:rsidRDefault="002D4854" w:rsidP="002D4854">
      <w:r>
        <w:t xml:space="preserve">  transform: </w:t>
      </w:r>
      <w:proofErr w:type="gramStart"/>
      <w:r>
        <w:t>scale(</w:t>
      </w:r>
      <w:proofErr w:type="gramEnd"/>
      <w:r>
        <w:t>1.05</w:t>
      </w:r>
      <w:proofErr w:type="gramStart"/>
      <w:r>
        <w:t>);</w:t>
      </w:r>
      <w:proofErr w:type="gramEnd"/>
    </w:p>
    <w:p w14:paraId="47B552B1" w14:textId="77777777" w:rsidR="002D4854" w:rsidRDefault="002D4854" w:rsidP="002D4854">
      <w:r>
        <w:t>}</w:t>
      </w:r>
    </w:p>
    <w:p w14:paraId="12322AAB" w14:textId="77777777" w:rsidR="002D4854" w:rsidRDefault="002D4854" w:rsidP="002D4854">
      <w:r>
        <w:t>section {</w:t>
      </w:r>
    </w:p>
    <w:p w14:paraId="299BAED9" w14:textId="77777777" w:rsidR="002D4854" w:rsidRDefault="002D4854" w:rsidP="002D4854">
      <w:r>
        <w:t xml:space="preserve">  padding: 56px </w:t>
      </w:r>
      <w:proofErr w:type="gramStart"/>
      <w:r>
        <w:t>24px;</w:t>
      </w:r>
      <w:proofErr w:type="gramEnd"/>
    </w:p>
    <w:p w14:paraId="548F94AC" w14:textId="77777777" w:rsidR="002D4854" w:rsidRDefault="002D4854" w:rsidP="002D4854">
      <w:r>
        <w:t xml:space="preserve">  max-width: </w:t>
      </w:r>
      <w:proofErr w:type="gramStart"/>
      <w:r>
        <w:t>1100px;</w:t>
      </w:r>
      <w:proofErr w:type="gramEnd"/>
    </w:p>
    <w:p w14:paraId="23475C29" w14:textId="77777777" w:rsidR="002D4854" w:rsidRDefault="002D4854" w:rsidP="002D4854">
      <w:r>
        <w:t xml:space="preserve">  margin: </w:t>
      </w:r>
      <w:proofErr w:type="gramStart"/>
      <w:r>
        <w:t>auto;</w:t>
      </w:r>
      <w:proofErr w:type="gramEnd"/>
    </w:p>
    <w:p w14:paraId="03A743ED" w14:textId="77777777" w:rsidR="002D4854" w:rsidRDefault="002D4854" w:rsidP="002D4854">
      <w:r>
        <w:t>}</w:t>
      </w:r>
    </w:p>
    <w:p w14:paraId="42E582F6" w14:textId="77777777" w:rsidR="002D4854" w:rsidRDefault="002D4854" w:rsidP="002D4854">
      <w:r>
        <w:t>h2 {</w:t>
      </w:r>
    </w:p>
    <w:p w14:paraId="79DDE31E" w14:textId="77777777" w:rsidR="002D4854" w:rsidRDefault="002D4854" w:rsidP="002D4854">
      <w:r>
        <w:t xml:space="preserve">  text-align: </w:t>
      </w:r>
      <w:proofErr w:type="gramStart"/>
      <w:r>
        <w:t>center;</w:t>
      </w:r>
      <w:proofErr w:type="gramEnd"/>
    </w:p>
    <w:p w14:paraId="505EE83D" w14:textId="77777777" w:rsidR="002D4854" w:rsidRDefault="002D4854" w:rsidP="002D4854">
      <w:r>
        <w:t xml:space="preserve">  margin-bottom: </w:t>
      </w:r>
      <w:proofErr w:type="gramStart"/>
      <w:r>
        <w:t>24px;</w:t>
      </w:r>
      <w:proofErr w:type="gramEnd"/>
    </w:p>
    <w:p w14:paraId="64004D0A" w14:textId="77777777" w:rsidR="002D4854" w:rsidRDefault="002D4854" w:rsidP="002D4854">
      <w:r>
        <w:t>}</w:t>
      </w:r>
    </w:p>
    <w:p w14:paraId="7A987383" w14:textId="77777777" w:rsidR="002D4854" w:rsidRDefault="002D4854" w:rsidP="002D4854">
      <w:r>
        <w:t>h3 {</w:t>
      </w:r>
    </w:p>
    <w:p w14:paraId="45946499" w14:textId="77777777" w:rsidR="002D4854" w:rsidRDefault="002D4854" w:rsidP="002D4854">
      <w:r>
        <w:t xml:space="preserve">  margin-top: </w:t>
      </w:r>
      <w:proofErr w:type="gramStart"/>
      <w:r>
        <w:t>32px;</w:t>
      </w:r>
      <w:proofErr w:type="gramEnd"/>
    </w:p>
    <w:p w14:paraId="68E40CBC" w14:textId="77777777" w:rsidR="002D4854" w:rsidRDefault="002D4854" w:rsidP="002D4854">
      <w:r>
        <w:t xml:space="preserve">  text-align: </w:t>
      </w:r>
      <w:proofErr w:type="gramStart"/>
      <w:r>
        <w:t>center;</w:t>
      </w:r>
      <w:proofErr w:type="gramEnd"/>
    </w:p>
    <w:p w14:paraId="0FC96942" w14:textId="77777777" w:rsidR="002D4854" w:rsidRDefault="002D4854" w:rsidP="002D4854">
      <w:r>
        <w:t xml:space="preserve">  color: #</w:t>
      </w:r>
      <w:proofErr w:type="gramStart"/>
      <w:r>
        <w:t>2f5f3e;</w:t>
      </w:r>
      <w:proofErr w:type="gramEnd"/>
    </w:p>
    <w:p w14:paraId="3CD7BE1A" w14:textId="77777777" w:rsidR="002D4854" w:rsidRDefault="002D4854" w:rsidP="002D4854">
      <w:r>
        <w:t>}</w:t>
      </w:r>
    </w:p>
    <w:p w14:paraId="3BA4BCF8" w14:textId="77777777" w:rsidR="002D4854" w:rsidRDefault="002D4854" w:rsidP="002D4854">
      <w:proofErr w:type="gramStart"/>
      <w:r>
        <w:t>.about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39F2418C" w14:textId="77777777" w:rsidR="002D4854" w:rsidRDefault="002D4854" w:rsidP="002D4854">
      <w:r>
        <w:t xml:space="preserve">  width: </w:t>
      </w:r>
      <w:proofErr w:type="gramStart"/>
      <w:r>
        <w:t>100%;</w:t>
      </w:r>
      <w:proofErr w:type="gramEnd"/>
    </w:p>
    <w:p w14:paraId="1DC96E54" w14:textId="77777777" w:rsidR="002D4854" w:rsidRDefault="002D4854" w:rsidP="002D4854">
      <w:r>
        <w:t xml:space="preserve">  max-width: </w:t>
      </w:r>
      <w:proofErr w:type="gramStart"/>
      <w:r>
        <w:t>760px;</w:t>
      </w:r>
      <w:proofErr w:type="gramEnd"/>
    </w:p>
    <w:p w14:paraId="539A5785" w14:textId="77777777" w:rsidR="002D4854" w:rsidRDefault="002D4854" w:rsidP="002D4854">
      <w:r>
        <w:t xml:space="preserve">  display: </w:t>
      </w:r>
      <w:proofErr w:type="gramStart"/>
      <w:r>
        <w:t>block;</w:t>
      </w:r>
      <w:proofErr w:type="gramEnd"/>
    </w:p>
    <w:p w14:paraId="631C5C56" w14:textId="77777777" w:rsidR="002D4854" w:rsidRDefault="002D4854" w:rsidP="002D4854">
      <w:r>
        <w:t xml:space="preserve">  margin: 28px auto </w:t>
      </w:r>
      <w:proofErr w:type="gramStart"/>
      <w:r>
        <w:t>0;</w:t>
      </w:r>
      <w:proofErr w:type="gramEnd"/>
    </w:p>
    <w:p w14:paraId="520F32F9" w14:textId="77777777" w:rsidR="002D4854" w:rsidRDefault="002D4854" w:rsidP="002D4854">
      <w:r>
        <w:t xml:space="preserve">  border-radius: </w:t>
      </w:r>
      <w:proofErr w:type="gramStart"/>
      <w:r>
        <w:t>18px;</w:t>
      </w:r>
      <w:proofErr w:type="gramEnd"/>
    </w:p>
    <w:p w14:paraId="2C234B3B" w14:textId="77777777" w:rsidR="002D4854" w:rsidRDefault="002D4854" w:rsidP="002D4854">
      <w:r>
        <w:t>}</w:t>
      </w:r>
    </w:p>
    <w:p w14:paraId="6109E8EE" w14:textId="77777777" w:rsidR="002D4854" w:rsidRDefault="002D4854" w:rsidP="002D4854">
      <w:proofErr w:type="gramStart"/>
      <w:r>
        <w:t>.services, .why</w:t>
      </w:r>
      <w:proofErr w:type="gramEnd"/>
      <w:r>
        <w:t xml:space="preserve"> {</w:t>
      </w:r>
    </w:p>
    <w:p w14:paraId="5439CBC6" w14:textId="77777777" w:rsidR="002D4854" w:rsidRDefault="002D4854" w:rsidP="002D4854">
      <w:r>
        <w:t xml:space="preserve">  display: </w:t>
      </w:r>
      <w:proofErr w:type="gramStart"/>
      <w:r>
        <w:t>grid;</w:t>
      </w:r>
      <w:proofErr w:type="gramEnd"/>
    </w:p>
    <w:p w14:paraId="484B588D" w14:textId="77777777" w:rsidR="002D4854" w:rsidRDefault="002D4854" w:rsidP="002D4854"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260px, 1fr)</w:t>
      </w:r>
      <w:proofErr w:type="gramStart"/>
      <w:r>
        <w:t>);</w:t>
      </w:r>
      <w:proofErr w:type="gramEnd"/>
    </w:p>
    <w:p w14:paraId="0D90E91A" w14:textId="77777777" w:rsidR="002D4854" w:rsidRDefault="002D4854" w:rsidP="002D4854">
      <w:r>
        <w:t xml:space="preserve">  gap: </w:t>
      </w:r>
      <w:proofErr w:type="gramStart"/>
      <w:r>
        <w:t>26px;</w:t>
      </w:r>
      <w:proofErr w:type="gramEnd"/>
    </w:p>
    <w:p w14:paraId="0B4B2FB0" w14:textId="77777777" w:rsidR="002D4854" w:rsidRDefault="002D4854" w:rsidP="002D4854">
      <w:r>
        <w:t>}</w:t>
      </w:r>
    </w:p>
    <w:p w14:paraId="5E7130FA" w14:textId="77777777" w:rsidR="002D4854" w:rsidRDefault="002D4854" w:rsidP="002D4854">
      <w:proofErr w:type="gramStart"/>
      <w:r>
        <w:t>.card</w:t>
      </w:r>
      <w:proofErr w:type="gramEnd"/>
      <w:r>
        <w:t xml:space="preserve"> {</w:t>
      </w:r>
    </w:p>
    <w:p w14:paraId="3770CFF2" w14:textId="77777777" w:rsidR="002D4854" w:rsidRDefault="002D4854" w:rsidP="002D4854">
      <w:r>
        <w:t xml:space="preserve">  background: #</w:t>
      </w:r>
      <w:proofErr w:type="gramStart"/>
      <w:r>
        <w:t>ffffff;</w:t>
      </w:r>
      <w:proofErr w:type="gramEnd"/>
    </w:p>
    <w:p w14:paraId="7DE64AAE" w14:textId="77777777" w:rsidR="002D4854" w:rsidRDefault="002D4854" w:rsidP="002D4854">
      <w:r>
        <w:t xml:space="preserve">  border-radius: </w:t>
      </w:r>
      <w:proofErr w:type="gramStart"/>
      <w:r>
        <w:t>18px;</w:t>
      </w:r>
      <w:proofErr w:type="gramEnd"/>
    </w:p>
    <w:p w14:paraId="06CBF844" w14:textId="77777777" w:rsidR="002D4854" w:rsidRDefault="002D4854" w:rsidP="002D4854">
      <w:r>
        <w:t xml:space="preserve">  padding: </w:t>
      </w:r>
      <w:proofErr w:type="gramStart"/>
      <w:r>
        <w:t>26px;</w:t>
      </w:r>
      <w:proofErr w:type="gramEnd"/>
    </w:p>
    <w:p w14:paraId="59FFF057" w14:textId="77777777" w:rsidR="002D4854" w:rsidRDefault="002D4854" w:rsidP="002D4854">
      <w:r>
        <w:t xml:space="preserve">  text-align: </w:t>
      </w:r>
      <w:proofErr w:type="gramStart"/>
      <w:r>
        <w:t>center;</w:t>
      </w:r>
      <w:proofErr w:type="gramEnd"/>
    </w:p>
    <w:p w14:paraId="4AB416D1" w14:textId="77777777" w:rsidR="002D4854" w:rsidRDefault="002D4854" w:rsidP="002D4854">
      <w:r>
        <w:t xml:space="preserve">  box-shadow: 0 6px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79DC2843" w14:textId="77777777" w:rsidR="002D4854" w:rsidRDefault="002D4854" w:rsidP="002D4854">
      <w:r>
        <w:t>}</w:t>
      </w:r>
    </w:p>
    <w:p w14:paraId="0E019877" w14:textId="77777777" w:rsidR="002D4854" w:rsidRDefault="002D4854" w:rsidP="002D4854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E42C5F3" w14:textId="77777777" w:rsidR="002D4854" w:rsidRDefault="002D4854" w:rsidP="002D4854">
      <w:r>
        <w:t xml:space="preserve">  width: </w:t>
      </w:r>
      <w:proofErr w:type="gramStart"/>
      <w:r>
        <w:t>100%;</w:t>
      </w:r>
      <w:proofErr w:type="gramEnd"/>
    </w:p>
    <w:p w14:paraId="12B0E860" w14:textId="77777777" w:rsidR="002D4854" w:rsidRDefault="002D4854" w:rsidP="002D4854">
      <w:r>
        <w:t xml:space="preserve">  height: </w:t>
      </w:r>
      <w:proofErr w:type="gramStart"/>
      <w:r>
        <w:t>180px;</w:t>
      </w:r>
      <w:proofErr w:type="gramEnd"/>
    </w:p>
    <w:p w14:paraId="27CF7056" w14:textId="77777777" w:rsidR="002D4854" w:rsidRDefault="002D4854" w:rsidP="002D4854">
      <w:r>
        <w:t xml:space="preserve">  object-fit: </w:t>
      </w:r>
      <w:proofErr w:type="gramStart"/>
      <w:r>
        <w:t>cover;</w:t>
      </w:r>
      <w:proofErr w:type="gramEnd"/>
    </w:p>
    <w:p w14:paraId="5C155554" w14:textId="77777777" w:rsidR="002D4854" w:rsidRDefault="002D4854" w:rsidP="002D4854">
      <w:r>
        <w:t xml:space="preserve">  border-radius: </w:t>
      </w:r>
      <w:proofErr w:type="gramStart"/>
      <w:r>
        <w:t>14px;</w:t>
      </w:r>
      <w:proofErr w:type="gramEnd"/>
    </w:p>
    <w:p w14:paraId="3977594C" w14:textId="77777777" w:rsidR="002D4854" w:rsidRDefault="002D4854" w:rsidP="002D4854">
      <w:r>
        <w:t xml:space="preserve">  margin-bottom: </w:t>
      </w:r>
      <w:proofErr w:type="gramStart"/>
      <w:r>
        <w:t>16px;</w:t>
      </w:r>
      <w:proofErr w:type="gramEnd"/>
    </w:p>
    <w:p w14:paraId="32A99406" w14:textId="77777777" w:rsidR="002D4854" w:rsidRDefault="002D4854" w:rsidP="002D4854">
      <w:r>
        <w:t>}</w:t>
      </w:r>
    </w:p>
    <w:p w14:paraId="2EA074BC" w14:textId="77777777" w:rsidR="002D4854" w:rsidRDefault="002D4854" w:rsidP="002D4854">
      <w:proofErr w:type="gramStart"/>
      <w:r>
        <w:t>.icon</w:t>
      </w:r>
      <w:proofErr w:type="gramEnd"/>
      <w:r>
        <w:t xml:space="preserve"> {</w:t>
      </w:r>
    </w:p>
    <w:p w14:paraId="5CAB1FDF" w14:textId="77777777" w:rsidR="002D4854" w:rsidRDefault="002D4854" w:rsidP="002D4854">
      <w:r>
        <w:t xml:space="preserve">  font-size: </w:t>
      </w:r>
      <w:proofErr w:type="gramStart"/>
      <w:r>
        <w:t>42px;</w:t>
      </w:r>
      <w:proofErr w:type="gramEnd"/>
    </w:p>
    <w:p w14:paraId="2BF2841B" w14:textId="77777777" w:rsidR="002D4854" w:rsidRDefault="002D4854" w:rsidP="002D4854">
      <w:r>
        <w:t xml:space="preserve">  margin-bottom: </w:t>
      </w:r>
      <w:proofErr w:type="gramStart"/>
      <w:r>
        <w:t>10px;</w:t>
      </w:r>
      <w:proofErr w:type="gramEnd"/>
    </w:p>
    <w:p w14:paraId="11C2CE56" w14:textId="77777777" w:rsidR="002D4854" w:rsidRDefault="002D4854" w:rsidP="002D4854">
      <w:r>
        <w:t>}</w:t>
      </w:r>
    </w:p>
    <w:p w14:paraId="79727A80" w14:textId="77777777" w:rsidR="002D4854" w:rsidRDefault="002D4854" w:rsidP="002D4854">
      <w:r>
        <w:t>.value-icon {</w:t>
      </w:r>
    </w:p>
    <w:p w14:paraId="37D288B8" w14:textId="77777777" w:rsidR="002D4854" w:rsidRDefault="002D4854" w:rsidP="002D4854">
      <w:r>
        <w:t xml:space="preserve">  font-size: </w:t>
      </w:r>
      <w:proofErr w:type="gramStart"/>
      <w:r>
        <w:t>36px;</w:t>
      </w:r>
      <w:proofErr w:type="gramEnd"/>
    </w:p>
    <w:p w14:paraId="22D3DD3A" w14:textId="77777777" w:rsidR="002D4854" w:rsidRDefault="002D4854" w:rsidP="002D4854">
      <w:r>
        <w:t xml:space="preserve">  margin-bottom: </w:t>
      </w:r>
      <w:proofErr w:type="gramStart"/>
      <w:r>
        <w:t>10px;</w:t>
      </w:r>
      <w:proofErr w:type="gramEnd"/>
    </w:p>
    <w:p w14:paraId="34DAC081" w14:textId="77777777" w:rsidR="002D4854" w:rsidRDefault="002D4854" w:rsidP="002D4854">
      <w:r>
        <w:t xml:space="preserve">  color: #</w:t>
      </w:r>
      <w:proofErr w:type="gramStart"/>
      <w:r>
        <w:t>2f5f3e;</w:t>
      </w:r>
      <w:proofErr w:type="gramEnd"/>
    </w:p>
    <w:p w14:paraId="4717E4D0" w14:textId="77777777" w:rsidR="002D4854" w:rsidRDefault="002D4854" w:rsidP="002D4854">
      <w:r>
        <w:t>}</w:t>
      </w:r>
    </w:p>
    <w:p w14:paraId="7AB1D221" w14:textId="77777777" w:rsidR="002D4854" w:rsidRDefault="002D4854" w:rsidP="002D4854">
      <w:proofErr w:type="gramStart"/>
      <w:r>
        <w:t>.book</w:t>
      </w:r>
      <w:proofErr w:type="gramEnd"/>
      <w:r>
        <w:t>-now {</w:t>
      </w:r>
    </w:p>
    <w:p w14:paraId="12D742A3" w14:textId="77777777" w:rsidR="002D4854" w:rsidRDefault="002D4854" w:rsidP="002D4854">
      <w:r>
        <w:t xml:space="preserve">  display: inline-</w:t>
      </w:r>
      <w:proofErr w:type="gramStart"/>
      <w:r>
        <w:t>block;</w:t>
      </w:r>
      <w:proofErr w:type="gramEnd"/>
    </w:p>
    <w:p w14:paraId="67242A6C" w14:textId="77777777" w:rsidR="002D4854" w:rsidRDefault="002D4854" w:rsidP="002D4854">
      <w:r>
        <w:t xml:space="preserve">  margin-top: </w:t>
      </w:r>
      <w:proofErr w:type="gramStart"/>
      <w:r>
        <w:t>14px;</w:t>
      </w:r>
      <w:proofErr w:type="gramEnd"/>
    </w:p>
    <w:p w14:paraId="717C6ED0" w14:textId="77777777" w:rsidR="002D4854" w:rsidRDefault="002D4854" w:rsidP="002D4854">
      <w:r>
        <w:t xml:space="preserve">  background: #</w:t>
      </w:r>
      <w:proofErr w:type="gramStart"/>
      <w:r>
        <w:t>ff7f50;</w:t>
      </w:r>
      <w:proofErr w:type="gramEnd"/>
    </w:p>
    <w:p w14:paraId="4DB40BE3" w14:textId="77777777" w:rsidR="002D4854" w:rsidRDefault="002D4854" w:rsidP="002D4854">
      <w:r>
        <w:t xml:space="preserve">  color: #</w:t>
      </w:r>
      <w:proofErr w:type="gramStart"/>
      <w:r>
        <w:t>ffffff;</w:t>
      </w:r>
      <w:proofErr w:type="gramEnd"/>
    </w:p>
    <w:p w14:paraId="0F38D3B7" w14:textId="77777777" w:rsidR="002D4854" w:rsidRDefault="002D4854" w:rsidP="002D4854">
      <w:r>
        <w:t xml:space="preserve">  padding: 12px </w:t>
      </w:r>
      <w:proofErr w:type="gramStart"/>
      <w:r>
        <w:t>30px;</w:t>
      </w:r>
      <w:proofErr w:type="gramEnd"/>
    </w:p>
    <w:p w14:paraId="121EDB91" w14:textId="77777777" w:rsidR="002D4854" w:rsidRDefault="002D4854" w:rsidP="002D4854">
      <w:r>
        <w:t xml:space="preserve">  border-radius: </w:t>
      </w:r>
      <w:proofErr w:type="gramStart"/>
      <w:r>
        <w:t>999px;</w:t>
      </w:r>
      <w:proofErr w:type="gramEnd"/>
    </w:p>
    <w:p w14:paraId="44D9F31C" w14:textId="77777777" w:rsidR="002D4854" w:rsidRDefault="002D4854" w:rsidP="002D4854">
      <w:r>
        <w:t xml:space="preserve">  font-weight: </w:t>
      </w:r>
      <w:proofErr w:type="gramStart"/>
      <w:r>
        <w:t>bold;</w:t>
      </w:r>
      <w:proofErr w:type="gramEnd"/>
    </w:p>
    <w:p w14:paraId="7850642B" w14:textId="77777777" w:rsidR="002D4854" w:rsidRDefault="002D4854" w:rsidP="002D4854">
      <w:r>
        <w:t xml:space="preserve">  text-decoration: </w:t>
      </w:r>
      <w:proofErr w:type="gramStart"/>
      <w:r>
        <w:t>none;</w:t>
      </w:r>
      <w:proofErr w:type="gramEnd"/>
    </w:p>
    <w:p w14:paraId="3F1FAE25" w14:textId="77777777" w:rsidR="002D4854" w:rsidRDefault="002D4854" w:rsidP="002D4854">
      <w:r>
        <w:t xml:space="preserve">  transition: transform 0.3s, background 0.</w:t>
      </w:r>
      <w:proofErr w:type="gramStart"/>
      <w:r>
        <w:t>3s;</w:t>
      </w:r>
      <w:proofErr w:type="gramEnd"/>
    </w:p>
    <w:p w14:paraId="3D68AA44" w14:textId="77777777" w:rsidR="002D4854" w:rsidRDefault="002D4854" w:rsidP="002D4854">
      <w:r>
        <w:t>}</w:t>
      </w:r>
    </w:p>
    <w:p w14:paraId="7358D0F6" w14:textId="77777777" w:rsidR="002D4854" w:rsidRDefault="002D4854" w:rsidP="002D4854">
      <w:proofErr w:type="gramStart"/>
      <w:r>
        <w:t>.</w:t>
      </w:r>
      <w:proofErr w:type="spellStart"/>
      <w:r>
        <w:t>book</w:t>
      </w:r>
      <w:proofErr w:type="gramEnd"/>
      <w:r>
        <w:t>-</w:t>
      </w:r>
      <w:proofErr w:type="gramStart"/>
      <w:r>
        <w:t>now:hover</w:t>
      </w:r>
      <w:proofErr w:type="spellEnd"/>
      <w:proofErr w:type="gramEnd"/>
      <w:r>
        <w:t xml:space="preserve"> {</w:t>
      </w:r>
    </w:p>
    <w:p w14:paraId="31555A8A" w14:textId="77777777" w:rsidR="002D4854" w:rsidRDefault="002D4854" w:rsidP="002D4854">
      <w:r>
        <w:t xml:space="preserve">  background: #</w:t>
      </w:r>
      <w:proofErr w:type="gramStart"/>
      <w:r>
        <w:t>e06640;</w:t>
      </w:r>
      <w:proofErr w:type="gramEnd"/>
    </w:p>
    <w:p w14:paraId="327F2CA3" w14:textId="77777777" w:rsidR="002D4854" w:rsidRDefault="002D4854" w:rsidP="002D4854">
      <w:r>
        <w:t xml:space="preserve">  transform: </w:t>
      </w:r>
      <w:proofErr w:type="gramStart"/>
      <w:r>
        <w:t>scale(</w:t>
      </w:r>
      <w:proofErr w:type="gramEnd"/>
      <w:r>
        <w:t>1.05</w:t>
      </w:r>
      <w:proofErr w:type="gramStart"/>
      <w:r>
        <w:t>);</w:t>
      </w:r>
      <w:proofErr w:type="gramEnd"/>
    </w:p>
    <w:p w14:paraId="53E02E26" w14:textId="77777777" w:rsidR="002D4854" w:rsidRDefault="002D4854" w:rsidP="002D4854">
      <w:r>
        <w:t>}</w:t>
      </w:r>
    </w:p>
    <w:p w14:paraId="5A5745D7" w14:textId="77777777" w:rsidR="002D4854" w:rsidRDefault="002D4854" w:rsidP="002D4854">
      <w:proofErr w:type="gramStart"/>
      <w:r>
        <w:t>.social</w:t>
      </w:r>
      <w:proofErr w:type="gramEnd"/>
      <w:r>
        <w:t>-section {</w:t>
      </w:r>
    </w:p>
    <w:p w14:paraId="611F215F" w14:textId="77777777" w:rsidR="002D4854" w:rsidRDefault="002D4854" w:rsidP="002D4854">
      <w:r>
        <w:t xml:space="preserve">  background: #</w:t>
      </w:r>
      <w:proofErr w:type="gramStart"/>
      <w:r>
        <w:t>f9fafb;</w:t>
      </w:r>
      <w:proofErr w:type="gramEnd"/>
    </w:p>
    <w:p w14:paraId="0250124E" w14:textId="77777777" w:rsidR="002D4854" w:rsidRDefault="002D4854" w:rsidP="002D4854">
      <w:r>
        <w:t xml:space="preserve">  text-align: </w:t>
      </w:r>
      <w:proofErr w:type="gramStart"/>
      <w:r>
        <w:t>center;</w:t>
      </w:r>
      <w:proofErr w:type="gramEnd"/>
    </w:p>
    <w:p w14:paraId="54DAF72D" w14:textId="77777777" w:rsidR="002D4854" w:rsidRDefault="002D4854" w:rsidP="002D4854">
      <w:r>
        <w:t xml:space="preserve">  padding: 56px </w:t>
      </w:r>
      <w:proofErr w:type="gramStart"/>
      <w:r>
        <w:t>24px;</w:t>
      </w:r>
      <w:proofErr w:type="gramEnd"/>
    </w:p>
    <w:p w14:paraId="6F496612" w14:textId="77777777" w:rsidR="002D4854" w:rsidRDefault="002D4854" w:rsidP="002D4854">
      <w:r>
        <w:t>}</w:t>
      </w:r>
    </w:p>
    <w:p w14:paraId="6DDDA085" w14:textId="77777777" w:rsidR="002D4854" w:rsidRDefault="002D4854" w:rsidP="002D4854">
      <w:proofErr w:type="gramStart"/>
      <w:r>
        <w:t>.social</w:t>
      </w:r>
      <w:proofErr w:type="gramEnd"/>
      <w:r>
        <w:t>-buttons a {</w:t>
      </w:r>
    </w:p>
    <w:p w14:paraId="6A640261" w14:textId="77777777" w:rsidR="002D4854" w:rsidRDefault="002D4854" w:rsidP="002D4854">
      <w:r>
        <w:t xml:space="preserve">  display: inline-</w:t>
      </w:r>
      <w:proofErr w:type="gramStart"/>
      <w:r>
        <w:t>block;</w:t>
      </w:r>
      <w:proofErr w:type="gramEnd"/>
    </w:p>
    <w:p w14:paraId="19BC2B04" w14:textId="77777777" w:rsidR="002D4854" w:rsidRDefault="002D4854" w:rsidP="002D4854">
      <w:r>
        <w:t xml:space="preserve">  margin: </w:t>
      </w:r>
      <w:proofErr w:type="gramStart"/>
      <w:r>
        <w:t>12px;</w:t>
      </w:r>
      <w:proofErr w:type="gramEnd"/>
    </w:p>
    <w:p w14:paraId="62CB01E2" w14:textId="77777777" w:rsidR="002D4854" w:rsidRDefault="002D4854" w:rsidP="002D4854">
      <w:r>
        <w:t xml:space="preserve">  padding: 14px </w:t>
      </w:r>
      <w:proofErr w:type="gramStart"/>
      <w:r>
        <w:t>34px;</w:t>
      </w:r>
      <w:proofErr w:type="gramEnd"/>
    </w:p>
    <w:p w14:paraId="2114153E" w14:textId="77777777" w:rsidR="002D4854" w:rsidRDefault="002D4854" w:rsidP="002D4854">
      <w:r>
        <w:t xml:space="preserve">  border-radius: </w:t>
      </w:r>
      <w:proofErr w:type="gramStart"/>
      <w:r>
        <w:t>999px;</w:t>
      </w:r>
      <w:proofErr w:type="gramEnd"/>
    </w:p>
    <w:p w14:paraId="1A7FB2B5" w14:textId="77777777" w:rsidR="002D4854" w:rsidRDefault="002D4854" w:rsidP="002D4854">
      <w:r>
        <w:t xml:space="preserve">  font-weight: </w:t>
      </w:r>
      <w:proofErr w:type="gramStart"/>
      <w:r>
        <w:t>bold;</w:t>
      </w:r>
      <w:proofErr w:type="gramEnd"/>
    </w:p>
    <w:p w14:paraId="2FF792A9" w14:textId="77777777" w:rsidR="002D4854" w:rsidRDefault="002D4854" w:rsidP="002D4854">
      <w:r>
        <w:t xml:space="preserve">  text-decoration: </w:t>
      </w:r>
      <w:proofErr w:type="gramStart"/>
      <w:r>
        <w:t>none;</w:t>
      </w:r>
      <w:proofErr w:type="gramEnd"/>
    </w:p>
    <w:p w14:paraId="47C22D1E" w14:textId="77777777" w:rsidR="002D4854" w:rsidRDefault="002D4854" w:rsidP="002D4854">
      <w:r>
        <w:t xml:space="preserve">  background: #</w:t>
      </w:r>
      <w:proofErr w:type="gramStart"/>
      <w:r>
        <w:t>2f5f3e;</w:t>
      </w:r>
      <w:proofErr w:type="gramEnd"/>
    </w:p>
    <w:p w14:paraId="7F49BBED" w14:textId="77777777" w:rsidR="002D4854" w:rsidRDefault="002D4854" w:rsidP="002D4854">
      <w:r>
        <w:t xml:space="preserve">  color: #</w:t>
      </w:r>
      <w:proofErr w:type="gramStart"/>
      <w:r>
        <w:t>ffffff;</w:t>
      </w:r>
      <w:proofErr w:type="gramEnd"/>
    </w:p>
    <w:p w14:paraId="4ABB5FBE" w14:textId="77777777" w:rsidR="002D4854" w:rsidRDefault="002D4854" w:rsidP="002D4854">
      <w:r>
        <w:t xml:space="preserve">  transition: background 0.</w:t>
      </w:r>
      <w:proofErr w:type="gramStart"/>
      <w:r>
        <w:t>3s;</w:t>
      </w:r>
      <w:proofErr w:type="gramEnd"/>
    </w:p>
    <w:p w14:paraId="1154E467" w14:textId="77777777" w:rsidR="002D4854" w:rsidRDefault="002D4854" w:rsidP="002D4854">
      <w:r>
        <w:t>}</w:t>
      </w:r>
    </w:p>
    <w:p w14:paraId="00CAF7DF" w14:textId="77777777" w:rsidR="002D4854" w:rsidRDefault="002D4854" w:rsidP="002D4854">
      <w:proofErr w:type="gramStart"/>
      <w:r>
        <w:t>.social</w:t>
      </w:r>
      <w:proofErr w:type="gramEnd"/>
      <w:r>
        <w:t xml:space="preserve">-buttons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0593DF30" w14:textId="77777777" w:rsidR="002D4854" w:rsidRDefault="002D4854" w:rsidP="002D4854">
      <w:r>
        <w:t xml:space="preserve">  background: #</w:t>
      </w:r>
      <w:proofErr w:type="gramStart"/>
      <w:r>
        <w:t>1f4930;</w:t>
      </w:r>
      <w:proofErr w:type="gramEnd"/>
    </w:p>
    <w:p w14:paraId="14E5D842" w14:textId="77777777" w:rsidR="002D4854" w:rsidRDefault="002D4854" w:rsidP="002D4854">
      <w:r>
        <w:t>}</w:t>
      </w:r>
    </w:p>
    <w:p w14:paraId="50A61436" w14:textId="77777777" w:rsidR="002D4854" w:rsidRDefault="002D4854" w:rsidP="002D4854">
      <w:r>
        <w:t>footer {</w:t>
      </w:r>
    </w:p>
    <w:p w14:paraId="0E622E9B" w14:textId="77777777" w:rsidR="002D4854" w:rsidRDefault="002D4854" w:rsidP="002D4854">
      <w:r>
        <w:t xml:space="preserve">  background: #</w:t>
      </w:r>
      <w:proofErr w:type="gramStart"/>
      <w:r>
        <w:t>f3f4f6;</w:t>
      </w:r>
      <w:proofErr w:type="gramEnd"/>
    </w:p>
    <w:p w14:paraId="67A2970B" w14:textId="77777777" w:rsidR="002D4854" w:rsidRDefault="002D4854" w:rsidP="002D4854">
      <w:r>
        <w:t xml:space="preserve">  padding: 40px </w:t>
      </w:r>
      <w:proofErr w:type="gramStart"/>
      <w:r>
        <w:t>24px;</w:t>
      </w:r>
      <w:proofErr w:type="gramEnd"/>
    </w:p>
    <w:p w14:paraId="63897DAD" w14:textId="77777777" w:rsidR="002D4854" w:rsidRDefault="002D4854" w:rsidP="002D4854">
      <w:r>
        <w:t xml:space="preserve">  text-align: </w:t>
      </w:r>
      <w:proofErr w:type="gramStart"/>
      <w:r>
        <w:t>center;</w:t>
      </w:r>
      <w:proofErr w:type="gramEnd"/>
    </w:p>
    <w:p w14:paraId="2CA73947" w14:textId="77777777" w:rsidR="002D4854" w:rsidRDefault="002D4854" w:rsidP="002D4854">
      <w:r>
        <w:t>}</w:t>
      </w:r>
    </w:p>
    <w:p w14:paraId="264D340F" w14:textId="77777777" w:rsidR="002D4854" w:rsidRDefault="002D4854" w:rsidP="002D4854">
      <w:proofErr w:type="spellStart"/>
      <w:proofErr w:type="gramStart"/>
      <w:r>
        <w:t>ul.core</w:t>
      </w:r>
      <w:proofErr w:type="spellEnd"/>
      <w:proofErr w:type="gramEnd"/>
      <w:r>
        <w:t>-values {</w:t>
      </w:r>
    </w:p>
    <w:p w14:paraId="7AD2E010" w14:textId="77777777" w:rsidR="002D4854" w:rsidRDefault="002D4854" w:rsidP="002D4854">
      <w:r>
        <w:t xml:space="preserve">  list-style: </w:t>
      </w:r>
      <w:proofErr w:type="gramStart"/>
      <w:r>
        <w:t>none;</w:t>
      </w:r>
      <w:proofErr w:type="gramEnd"/>
    </w:p>
    <w:p w14:paraId="06EAC3FF" w14:textId="77777777" w:rsidR="002D4854" w:rsidRDefault="002D4854" w:rsidP="002D4854">
      <w:r>
        <w:t xml:space="preserve">  padding: </w:t>
      </w:r>
      <w:proofErr w:type="gramStart"/>
      <w:r>
        <w:t>0;</w:t>
      </w:r>
      <w:proofErr w:type="gramEnd"/>
    </w:p>
    <w:p w14:paraId="776DBC9D" w14:textId="77777777" w:rsidR="002D4854" w:rsidRDefault="002D4854" w:rsidP="002D4854">
      <w:r>
        <w:t xml:space="preserve">  display: </w:t>
      </w:r>
      <w:proofErr w:type="gramStart"/>
      <w:r>
        <w:t>grid;</w:t>
      </w:r>
      <w:proofErr w:type="gramEnd"/>
    </w:p>
    <w:p w14:paraId="47E9CEF7" w14:textId="77777777" w:rsidR="002D4854" w:rsidRDefault="002D4854" w:rsidP="002D4854"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</w:t>
      </w:r>
      <w:proofErr w:type="gramStart"/>
      <w:r>
        <w:t>);</w:t>
      </w:r>
      <w:proofErr w:type="gramEnd"/>
    </w:p>
    <w:p w14:paraId="6FB5C433" w14:textId="77777777" w:rsidR="002D4854" w:rsidRDefault="002D4854" w:rsidP="002D4854">
      <w:r>
        <w:t xml:space="preserve">  gap: </w:t>
      </w:r>
      <w:proofErr w:type="gramStart"/>
      <w:r>
        <w:t>18px;</w:t>
      </w:r>
      <w:proofErr w:type="gramEnd"/>
    </w:p>
    <w:p w14:paraId="2B34DD01" w14:textId="77777777" w:rsidR="002D4854" w:rsidRDefault="002D4854" w:rsidP="002D4854">
      <w:r>
        <w:t xml:space="preserve">  margin-top: </w:t>
      </w:r>
      <w:proofErr w:type="gramStart"/>
      <w:r>
        <w:t>24px;</w:t>
      </w:r>
      <w:proofErr w:type="gramEnd"/>
    </w:p>
    <w:p w14:paraId="260F283C" w14:textId="77777777" w:rsidR="002D4854" w:rsidRDefault="002D4854" w:rsidP="002D4854">
      <w:r>
        <w:t>}</w:t>
      </w:r>
    </w:p>
    <w:p w14:paraId="2E875A78" w14:textId="77777777" w:rsidR="002D4854" w:rsidRDefault="002D4854" w:rsidP="002D4854">
      <w:proofErr w:type="spellStart"/>
      <w:proofErr w:type="gramStart"/>
      <w:r>
        <w:t>ul.core</w:t>
      </w:r>
      <w:proofErr w:type="spellEnd"/>
      <w:proofErr w:type="gramEnd"/>
      <w:r>
        <w:t>-values li {</w:t>
      </w:r>
    </w:p>
    <w:p w14:paraId="19A66AD0" w14:textId="77777777" w:rsidR="002D4854" w:rsidRDefault="002D4854" w:rsidP="002D4854">
      <w:r>
        <w:t xml:space="preserve">  background: #</w:t>
      </w:r>
      <w:proofErr w:type="gramStart"/>
      <w:r>
        <w:t>ffffff;</w:t>
      </w:r>
      <w:proofErr w:type="gramEnd"/>
    </w:p>
    <w:p w14:paraId="205C7067" w14:textId="77777777" w:rsidR="002D4854" w:rsidRDefault="002D4854" w:rsidP="002D4854">
      <w:r>
        <w:t xml:space="preserve">  border-radius: </w:t>
      </w:r>
      <w:proofErr w:type="gramStart"/>
      <w:r>
        <w:t>18px;</w:t>
      </w:r>
      <w:proofErr w:type="gramEnd"/>
    </w:p>
    <w:p w14:paraId="1550D3CC" w14:textId="77777777" w:rsidR="002D4854" w:rsidRDefault="002D4854" w:rsidP="002D4854">
      <w:r>
        <w:t xml:space="preserve">  padding: </w:t>
      </w:r>
      <w:proofErr w:type="gramStart"/>
      <w:r>
        <w:t>20px;</w:t>
      </w:r>
      <w:proofErr w:type="gramEnd"/>
    </w:p>
    <w:p w14:paraId="58D9EB4F" w14:textId="77777777" w:rsidR="002D4854" w:rsidRDefault="002D4854" w:rsidP="002D4854">
      <w:r>
        <w:t xml:space="preserve">  box-shadow: 0 4px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3B252A5D" w14:textId="77777777" w:rsidR="002D4854" w:rsidRDefault="002D4854" w:rsidP="002D4854">
      <w:r>
        <w:t xml:space="preserve">  text-align: </w:t>
      </w:r>
      <w:proofErr w:type="gramStart"/>
      <w:r>
        <w:t>center;</w:t>
      </w:r>
      <w:proofErr w:type="gramEnd"/>
    </w:p>
    <w:p w14:paraId="1BD70482" w14:textId="77777777" w:rsidR="002D4854" w:rsidRDefault="002D4854" w:rsidP="002D4854">
      <w:r>
        <w:t>}</w:t>
      </w:r>
    </w:p>
    <w:p w14:paraId="22D4B716" w14:textId="77777777" w:rsidR="002D4854" w:rsidRDefault="002D4854" w:rsidP="002D4854">
      <w:proofErr w:type="spellStart"/>
      <w:proofErr w:type="gramStart"/>
      <w:r>
        <w:t>ul.core</w:t>
      </w:r>
      <w:proofErr w:type="spellEnd"/>
      <w:proofErr w:type="gramEnd"/>
      <w:r>
        <w:t>-values li strong {</w:t>
      </w:r>
    </w:p>
    <w:p w14:paraId="558081E3" w14:textId="77777777" w:rsidR="002D4854" w:rsidRDefault="002D4854" w:rsidP="002D4854">
      <w:r>
        <w:t xml:space="preserve">  display: </w:t>
      </w:r>
      <w:proofErr w:type="gramStart"/>
      <w:r>
        <w:t>block;</w:t>
      </w:r>
      <w:proofErr w:type="gramEnd"/>
    </w:p>
    <w:p w14:paraId="3E03B276" w14:textId="77777777" w:rsidR="002D4854" w:rsidRDefault="002D4854" w:rsidP="002D4854">
      <w:r>
        <w:t xml:space="preserve">  margin-bottom: </w:t>
      </w:r>
      <w:proofErr w:type="gramStart"/>
      <w:r>
        <w:t>8px;</w:t>
      </w:r>
      <w:proofErr w:type="gramEnd"/>
    </w:p>
    <w:p w14:paraId="2EE24045" w14:textId="77777777" w:rsidR="002D4854" w:rsidRDefault="002D4854" w:rsidP="002D4854">
      <w:r>
        <w:t xml:space="preserve">  color: #</w:t>
      </w:r>
      <w:proofErr w:type="gramStart"/>
      <w:r>
        <w:t>2f5f3e;</w:t>
      </w:r>
      <w:proofErr w:type="gramEnd"/>
    </w:p>
    <w:p w14:paraId="38C86405" w14:textId="77777777" w:rsidR="002D4854" w:rsidRDefault="002D4854" w:rsidP="002D4854">
      <w:r>
        <w:t>}</w:t>
      </w:r>
    </w:p>
    <w:p w14:paraId="7AB1DC32" w14:textId="77777777" w:rsidR="002D4854" w:rsidRDefault="002D4854" w:rsidP="002D4854"/>
    <w:p w14:paraId="145955D7" w14:textId="77777777" w:rsidR="002D4854" w:rsidRDefault="002D4854" w:rsidP="002D4854">
      <w:r>
        <w:t>/* Mobile adjustments */</w:t>
      </w:r>
    </w:p>
    <w:p w14:paraId="423ECD55" w14:textId="77777777" w:rsidR="002D4854" w:rsidRDefault="002D4854" w:rsidP="002D4854">
      <w:r>
        <w:t>@media(max-width:480px) {</w:t>
      </w:r>
    </w:p>
    <w:p w14:paraId="7E580081" w14:textId="77777777" w:rsidR="002D4854" w:rsidRDefault="002D4854" w:rsidP="002D4854">
      <w:r>
        <w:t xml:space="preserve">  section </w:t>
      </w:r>
      <w:proofErr w:type="gramStart"/>
      <w:r>
        <w:t>{ padding</w:t>
      </w:r>
      <w:proofErr w:type="gramEnd"/>
      <w:r>
        <w:t>: 36px 16px</w:t>
      </w:r>
      <w:proofErr w:type="gramStart"/>
      <w:r>
        <w:t>; }</w:t>
      </w:r>
      <w:proofErr w:type="gramEnd"/>
    </w:p>
    <w:p w14:paraId="111851C6" w14:textId="77777777" w:rsidR="002D4854" w:rsidRDefault="002D4854" w:rsidP="002D4854">
      <w:r>
        <w:t xml:space="preserve">  </w:t>
      </w:r>
      <w:proofErr w:type="gramStart"/>
      <w:r>
        <w:t>.hero</w:t>
      </w:r>
      <w:proofErr w:type="gramEnd"/>
      <w:r>
        <w:t xml:space="preserve">-actions a </w:t>
      </w:r>
      <w:proofErr w:type="gramStart"/>
      <w:r>
        <w:t>{ padding</w:t>
      </w:r>
      <w:proofErr w:type="gramEnd"/>
      <w:r>
        <w:t>: 12px 24px</w:t>
      </w:r>
      <w:proofErr w:type="gramStart"/>
      <w:r>
        <w:t>; }</w:t>
      </w:r>
      <w:proofErr w:type="gramEnd"/>
    </w:p>
    <w:p w14:paraId="6D05C49C" w14:textId="77777777" w:rsidR="002D4854" w:rsidRDefault="002D4854" w:rsidP="002D4854">
      <w:r>
        <w:t>}</w:t>
      </w:r>
    </w:p>
    <w:p w14:paraId="115490E8" w14:textId="77777777" w:rsidR="002D4854" w:rsidRDefault="002D4854" w:rsidP="002D4854">
      <w:r>
        <w:t>&lt;/style&gt;</w:t>
      </w:r>
    </w:p>
    <w:p w14:paraId="7447CDE6" w14:textId="77777777" w:rsidR="002D4854" w:rsidRDefault="002D4854" w:rsidP="002D4854">
      <w:r>
        <w:t>&lt;/head&gt;</w:t>
      </w:r>
    </w:p>
    <w:p w14:paraId="01B2E48C" w14:textId="77777777" w:rsidR="002D4854" w:rsidRDefault="002D4854" w:rsidP="002D4854"/>
    <w:p w14:paraId="46F6893A" w14:textId="77777777" w:rsidR="002D4854" w:rsidRDefault="002D4854" w:rsidP="002D4854">
      <w:r>
        <w:t>&lt;body&gt;</w:t>
      </w:r>
    </w:p>
    <w:p w14:paraId="7AFB6304" w14:textId="77777777" w:rsidR="002D4854" w:rsidRDefault="002D4854" w:rsidP="002D4854"/>
    <w:p w14:paraId="19128558" w14:textId="77777777" w:rsidR="002D4854" w:rsidRDefault="002D4854" w:rsidP="002D4854">
      <w:r>
        <w:t>&lt;header&gt;</w:t>
      </w:r>
    </w:p>
    <w:p w14:paraId="7692423A" w14:textId="77777777" w:rsidR="002D4854" w:rsidRDefault="002D4854" w:rsidP="002D4854">
      <w:r>
        <w:t xml:space="preserve">  </w:t>
      </w:r>
      <w:proofErr w:type="gramStart"/>
      <w:r>
        <w:t>&lt;!--</w:t>
      </w:r>
      <w:proofErr w:type="gramEnd"/>
      <w:r>
        <w:t xml:space="preserve"> LOGO --&gt;</w:t>
      </w:r>
    </w:p>
    <w:p w14:paraId="6403B34A" w14:textId="77777777" w:rsidR="002D4854" w:rsidRDefault="002D4854" w:rsidP="002D4854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="images/logo.jpg" alt="Ride N Drive Transportation Logo" class="logo"&gt;</w:t>
      </w:r>
    </w:p>
    <w:p w14:paraId="7D020043" w14:textId="77777777" w:rsidR="002D4854" w:rsidRDefault="002D4854" w:rsidP="002D4854"/>
    <w:p w14:paraId="50D0F723" w14:textId="77777777" w:rsidR="002D4854" w:rsidRDefault="002D4854" w:rsidP="002D4854">
      <w:r>
        <w:t xml:space="preserve">  &lt;h1&gt;Ride N Drive Transportation&lt;/h1&gt;</w:t>
      </w:r>
    </w:p>
    <w:p w14:paraId="7BA5C9A9" w14:textId="77777777" w:rsidR="002D4854" w:rsidRDefault="002D4854" w:rsidP="002D4854">
      <w:r>
        <w:t xml:space="preserve">  &lt;p&gt;Your Trusted Partner in Non-Emergency Medical Transportation&lt;/p&gt;</w:t>
      </w:r>
    </w:p>
    <w:p w14:paraId="22365155" w14:textId="77777777" w:rsidR="002D4854" w:rsidRDefault="002D4854" w:rsidP="002D4854"/>
    <w:p w14:paraId="18DAE3CD" w14:textId="77777777" w:rsidR="002D4854" w:rsidRDefault="002D4854" w:rsidP="002D4854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="images/transport-van.jpg" alt="</w:t>
      </w:r>
      <w:proofErr w:type="gramStart"/>
      <w:r>
        <w:t>Non-emergency</w:t>
      </w:r>
      <w:proofErr w:type="gramEnd"/>
      <w:r>
        <w:t xml:space="preserve"> medical transport van" class="hero"&gt;</w:t>
      </w:r>
    </w:p>
    <w:p w14:paraId="2061F29C" w14:textId="77777777" w:rsidR="002D4854" w:rsidRDefault="002D4854" w:rsidP="002D4854"/>
    <w:p w14:paraId="68A51AEB" w14:textId="77777777" w:rsidR="002D4854" w:rsidRDefault="002D4854" w:rsidP="002D4854">
      <w:r>
        <w:t xml:space="preserve">  &lt;div class="hero-actions"&gt;</w:t>
      </w:r>
    </w:p>
    <w:p w14:paraId="210697D1" w14:textId="77777777" w:rsidR="002D4854" w:rsidRDefault="002D4854" w:rsidP="002D4854">
      <w:r>
        <w:t xml:space="preserve">    &lt;a </w:t>
      </w:r>
      <w:proofErr w:type="spellStart"/>
      <w:r>
        <w:t>href</w:t>
      </w:r>
      <w:proofErr w:type="spellEnd"/>
      <w:r>
        <w:t>="tel:6028599819"&gt;Call Now&lt;/a&gt;</w:t>
      </w:r>
    </w:p>
    <w:p w14:paraId="14FAFCBA" w14:textId="77777777" w:rsidR="002D4854" w:rsidRDefault="002D4854" w:rsidP="002D4854">
      <w:r>
        <w:t xml:space="preserve">    &lt;a </w:t>
      </w:r>
      <w:proofErr w:type="spellStart"/>
      <w:r>
        <w:t>href</w:t>
      </w:r>
      <w:proofErr w:type="spellEnd"/>
      <w:r>
        <w:t>="sms:16028599819"&gt;Text to Book&lt;/a&gt;</w:t>
      </w:r>
    </w:p>
    <w:p w14:paraId="7BBE3034" w14:textId="77777777" w:rsidR="002D4854" w:rsidRDefault="002D4854" w:rsidP="002D4854">
      <w:r>
        <w:t xml:space="preserve">  &lt;/div&gt;</w:t>
      </w:r>
    </w:p>
    <w:p w14:paraId="4A4C236A" w14:textId="77777777" w:rsidR="002D4854" w:rsidRDefault="002D4854" w:rsidP="002D4854">
      <w:r>
        <w:t>&lt;/header&gt;</w:t>
      </w:r>
    </w:p>
    <w:p w14:paraId="65F78255" w14:textId="77777777" w:rsidR="002D4854" w:rsidRDefault="002D4854" w:rsidP="002D4854"/>
    <w:p w14:paraId="634FD523" w14:textId="77777777" w:rsidR="002D4854" w:rsidRDefault="002D4854" w:rsidP="002D4854">
      <w:r>
        <w:t>&lt;section&gt;</w:t>
      </w:r>
    </w:p>
    <w:p w14:paraId="08B08CE4" w14:textId="77777777" w:rsidR="002D4854" w:rsidRDefault="002D4854" w:rsidP="002D4854">
      <w:r>
        <w:t xml:space="preserve">  &lt;h2&gt;About Us&lt;/h2&gt;</w:t>
      </w:r>
    </w:p>
    <w:p w14:paraId="7819ACE3" w14:textId="77777777" w:rsidR="002D4854" w:rsidRDefault="002D4854" w:rsidP="002D4854">
      <w:r>
        <w:t xml:space="preserve">  &lt;p&gt;</w:t>
      </w:r>
    </w:p>
    <w:p w14:paraId="0C0A8B29" w14:textId="77777777" w:rsidR="002D4854" w:rsidRDefault="002D4854" w:rsidP="002D4854">
      <w:r>
        <w:t xml:space="preserve">    Ride N Drive Transportation is a fully licensed and insured non-emergency</w:t>
      </w:r>
    </w:p>
    <w:p w14:paraId="0B895FC4" w14:textId="77777777" w:rsidR="002D4854" w:rsidRDefault="002D4854" w:rsidP="002D4854">
      <w:r>
        <w:t xml:space="preserve">    medical transportation company with over 10 years of experience. We are</w:t>
      </w:r>
    </w:p>
    <w:p w14:paraId="302B9AB3" w14:textId="77777777" w:rsidR="002D4854" w:rsidRDefault="002D4854" w:rsidP="002D4854">
      <w:r>
        <w:t xml:space="preserve">    dedicated to providing safe, reliable, and compassionate transportation</w:t>
      </w:r>
    </w:p>
    <w:p w14:paraId="13DA9D39" w14:textId="77777777" w:rsidR="002D4854" w:rsidRDefault="002D4854" w:rsidP="002D4854">
      <w:r>
        <w:t xml:space="preserve">    services to our community.</w:t>
      </w:r>
    </w:p>
    <w:p w14:paraId="44CE3F2A" w14:textId="77777777" w:rsidR="002D4854" w:rsidRDefault="002D4854" w:rsidP="002D4854">
      <w:r>
        <w:t xml:space="preserve">  &lt;/p&gt;</w:t>
      </w:r>
    </w:p>
    <w:p w14:paraId="375A1596" w14:textId="77777777" w:rsidR="002D4854" w:rsidRDefault="002D4854" w:rsidP="002D4854"/>
    <w:p w14:paraId="15FAE17A" w14:textId="77777777" w:rsidR="002D4854" w:rsidRDefault="002D4854" w:rsidP="002D4854">
      <w:r>
        <w:t xml:space="preserve">  &lt;h3&gt;Our Mission&lt;/h3&gt;</w:t>
      </w:r>
    </w:p>
    <w:p w14:paraId="54A8D1D2" w14:textId="77777777" w:rsidR="002D4854" w:rsidRDefault="002D4854" w:rsidP="002D4854">
      <w:r>
        <w:t xml:space="preserve">  &lt;p&gt;</w:t>
      </w:r>
    </w:p>
    <w:p w14:paraId="6B865096" w14:textId="77777777" w:rsidR="002D4854" w:rsidRDefault="002D4854" w:rsidP="002D4854">
      <w:r>
        <w:t xml:space="preserve">    To ensure every client reaches their medical appointments safely, comfortably,</w:t>
      </w:r>
    </w:p>
    <w:p w14:paraId="1ACE6888" w14:textId="77777777" w:rsidR="002D4854" w:rsidRDefault="002D4854" w:rsidP="002D4854">
      <w:r>
        <w:t xml:space="preserve">    and with dignity, through professional, dependable, and compassionate care.</w:t>
      </w:r>
    </w:p>
    <w:p w14:paraId="7B8CDB61" w14:textId="77777777" w:rsidR="002D4854" w:rsidRDefault="002D4854" w:rsidP="002D4854">
      <w:r>
        <w:t xml:space="preserve">  &lt;/p&gt;</w:t>
      </w:r>
    </w:p>
    <w:p w14:paraId="65C91E5C" w14:textId="77777777" w:rsidR="002D4854" w:rsidRDefault="002D4854" w:rsidP="002D4854"/>
    <w:p w14:paraId="6F9E8E81" w14:textId="77777777" w:rsidR="002D4854" w:rsidRDefault="002D4854" w:rsidP="002D4854">
      <w:r>
        <w:t xml:space="preserve">  &lt;h3&gt;Our Vision&lt;/h3&gt;</w:t>
      </w:r>
    </w:p>
    <w:p w14:paraId="30CDD7F6" w14:textId="77777777" w:rsidR="002D4854" w:rsidRDefault="002D4854" w:rsidP="002D4854">
      <w:r>
        <w:t xml:space="preserve">  &lt;p&gt;</w:t>
      </w:r>
    </w:p>
    <w:p w14:paraId="63E2BDD3" w14:textId="77777777" w:rsidR="002D4854" w:rsidRDefault="002D4854" w:rsidP="002D4854">
      <w:r>
        <w:t xml:space="preserve">    To be the leading non-emergency medical transportation provider in our region,</w:t>
      </w:r>
    </w:p>
    <w:p w14:paraId="0C99301B" w14:textId="77777777" w:rsidR="002D4854" w:rsidRDefault="002D4854" w:rsidP="002D4854">
      <w:r>
        <w:t xml:space="preserve">    recognized for safety, reliability, and exceptional client service.</w:t>
      </w:r>
    </w:p>
    <w:p w14:paraId="6BD73739" w14:textId="77777777" w:rsidR="002D4854" w:rsidRDefault="002D4854" w:rsidP="002D4854">
      <w:r>
        <w:t xml:space="preserve">  &lt;/p&gt;</w:t>
      </w:r>
    </w:p>
    <w:p w14:paraId="3A6E877C" w14:textId="77777777" w:rsidR="002D4854" w:rsidRDefault="002D4854" w:rsidP="002D4854"/>
    <w:p w14:paraId="3D506A9A" w14:textId="77777777" w:rsidR="002D4854" w:rsidRDefault="002D4854" w:rsidP="002D4854">
      <w:r>
        <w:t xml:space="preserve">  &lt;h3&gt;Our Core Values&lt;/h3&gt;</w:t>
      </w:r>
    </w:p>
    <w:p w14:paraId="51166585" w14:textId="77777777" w:rsidR="002D4854" w:rsidRDefault="002D4854" w:rsidP="002D4854">
      <w:r>
        <w:t xml:space="preserve">  &lt;ul class="core-values"&gt;</w:t>
      </w:r>
    </w:p>
    <w:p w14:paraId="63417568" w14:textId="77777777" w:rsidR="002D4854" w:rsidRDefault="002D4854" w:rsidP="002D4854">
      <w:r>
        <w:t xml:space="preserve">    &lt;li&gt;</w:t>
      </w:r>
    </w:p>
    <w:p w14:paraId="61420BAB" w14:textId="77777777" w:rsidR="002D4854" w:rsidRDefault="002D4854" w:rsidP="002D4854">
      <w:r>
        <w:t xml:space="preserve">      &lt;</w:t>
      </w:r>
      <w:proofErr w:type="spellStart"/>
      <w:r>
        <w:t>svg</w:t>
      </w:r>
      <w:proofErr w:type="spellEnd"/>
      <w:r>
        <w:t xml:space="preserve"> class="value-icon" </w:t>
      </w:r>
      <w:proofErr w:type="spellStart"/>
      <w:r>
        <w:t>xmlns</w:t>
      </w:r>
      <w:proofErr w:type="spellEnd"/>
      <w:r>
        <w:t xml:space="preserve">="http://www.w3.org/2000/svg" fill="#2f5f3e" </w:t>
      </w:r>
      <w:proofErr w:type="spellStart"/>
      <w:r>
        <w:t>viewBox</w:t>
      </w:r>
      <w:proofErr w:type="spellEnd"/>
      <w:r>
        <w:t>="0 0 24 24"&gt;&lt;path d="M12 1L3 5v6c0 5 3.8 9.7 9 11 5.2-1.3 9-6 9-11V5l-9-4z"/&gt;&lt;/</w:t>
      </w:r>
      <w:proofErr w:type="spellStart"/>
      <w:r>
        <w:t>svg</w:t>
      </w:r>
      <w:proofErr w:type="spellEnd"/>
      <w:r>
        <w:t>&gt;</w:t>
      </w:r>
    </w:p>
    <w:p w14:paraId="3DC686BF" w14:textId="77777777" w:rsidR="002D4854" w:rsidRDefault="002D4854" w:rsidP="002D4854">
      <w:r>
        <w:t xml:space="preserve">      &lt;strong&gt;Safety&lt;/strong&gt; We prioritize the well-being of every passenger.</w:t>
      </w:r>
    </w:p>
    <w:p w14:paraId="042C2F3F" w14:textId="77777777" w:rsidR="002D4854" w:rsidRDefault="002D4854" w:rsidP="002D4854">
      <w:r>
        <w:t xml:space="preserve">    &lt;/li&gt;</w:t>
      </w:r>
    </w:p>
    <w:p w14:paraId="2E1D3FE8" w14:textId="77777777" w:rsidR="002D4854" w:rsidRDefault="002D4854" w:rsidP="002D4854">
      <w:r>
        <w:t xml:space="preserve">    &lt;li&gt;</w:t>
      </w:r>
    </w:p>
    <w:p w14:paraId="33296DB7" w14:textId="77777777" w:rsidR="002D4854" w:rsidRDefault="002D4854" w:rsidP="002D4854">
      <w:r>
        <w:t xml:space="preserve">      &lt;</w:t>
      </w:r>
      <w:proofErr w:type="spellStart"/>
      <w:r>
        <w:t>svg</w:t>
      </w:r>
      <w:proofErr w:type="spellEnd"/>
      <w:r>
        <w:t xml:space="preserve"> class="value-icon" </w:t>
      </w:r>
      <w:proofErr w:type="spellStart"/>
      <w:r>
        <w:t>xmlns</w:t>
      </w:r>
      <w:proofErr w:type="spellEnd"/>
      <w:r>
        <w:t xml:space="preserve">="http://www.w3.org/2000/svg" fill="#2f5f3e" </w:t>
      </w:r>
      <w:proofErr w:type="spellStart"/>
      <w:r>
        <w:t>viewBox</w:t>
      </w:r>
      <w:proofErr w:type="spellEnd"/>
      <w:r>
        <w:t>="0 0 24 24"&gt;&lt;path d="M12 21.35l-1.45-1.32C5.4 15.36 2 12.28 2 8.5 2 5.42 4.42 3 7.5 3c1.74 0 3.41.81 4.5 2.09C13.09 3.81 14.76 3 16.5 3 19.58 3 22 5.42 22 8.5c0 3.78-3.4 6.86-8.55 11.54L12 21.35z"/&gt;&lt;/</w:t>
      </w:r>
      <w:proofErr w:type="spellStart"/>
      <w:r>
        <w:t>svg</w:t>
      </w:r>
      <w:proofErr w:type="spellEnd"/>
      <w:r>
        <w:t>&gt;</w:t>
      </w:r>
    </w:p>
    <w:p w14:paraId="5762D56E" w14:textId="77777777" w:rsidR="002D4854" w:rsidRDefault="002D4854" w:rsidP="002D4854">
      <w:r>
        <w:t xml:space="preserve">      &lt;strong&gt;Compassion&lt;/strong&gt; We treat all clients with respect and care.</w:t>
      </w:r>
    </w:p>
    <w:p w14:paraId="05A2AF89" w14:textId="77777777" w:rsidR="002D4854" w:rsidRDefault="002D4854" w:rsidP="002D4854">
      <w:r>
        <w:t xml:space="preserve">    &lt;/li&gt;</w:t>
      </w:r>
    </w:p>
    <w:p w14:paraId="4D34D4B0" w14:textId="77777777" w:rsidR="002D4854" w:rsidRDefault="002D4854" w:rsidP="002D4854">
      <w:r>
        <w:t xml:space="preserve">    &lt;li&gt;</w:t>
      </w:r>
    </w:p>
    <w:p w14:paraId="7ED04D6F" w14:textId="77777777" w:rsidR="002D4854" w:rsidRDefault="002D4854" w:rsidP="002D4854">
      <w:r>
        <w:t xml:space="preserve">      &lt;</w:t>
      </w:r>
      <w:proofErr w:type="spellStart"/>
      <w:r>
        <w:t>svg</w:t>
      </w:r>
      <w:proofErr w:type="spellEnd"/>
      <w:r>
        <w:t xml:space="preserve"> class="value-icon" </w:t>
      </w:r>
      <w:proofErr w:type="spellStart"/>
      <w:r>
        <w:t>xmlns</w:t>
      </w:r>
      <w:proofErr w:type="spellEnd"/>
      <w:r>
        <w:t xml:space="preserve">="http://www.w3.org/2000/svg" fill="#2f5f3e" </w:t>
      </w:r>
      <w:proofErr w:type="spellStart"/>
      <w:r>
        <w:t>viewBox</w:t>
      </w:r>
      <w:proofErr w:type="spellEnd"/>
      <w:r>
        <w:t>="0 0 24 24"&gt;&lt;path d="M12 1a11 11 0 1 0 11 11A11 11 0 0 0 12 1zm1 12h-5V11h4V6h1v7z"/&gt;&lt;/</w:t>
      </w:r>
      <w:proofErr w:type="spellStart"/>
      <w:r>
        <w:t>svg</w:t>
      </w:r>
      <w:proofErr w:type="spellEnd"/>
      <w:r>
        <w:t>&gt;</w:t>
      </w:r>
    </w:p>
    <w:p w14:paraId="183791F0" w14:textId="77777777" w:rsidR="002D4854" w:rsidRDefault="002D4854" w:rsidP="002D4854">
      <w:r>
        <w:t xml:space="preserve">      &lt;strong&gt;Reliability&lt;/strong&gt; Punctual and consistent service you can trust.</w:t>
      </w:r>
    </w:p>
    <w:p w14:paraId="26E66C58" w14:textId="77777777" w:rsidR="002D4854" w:rsidRDefault="002D4854" w:rsidP="002D4854">
      <w:r>
        <w:t xml:space="preserve">    &lt;/li&gt;</w:t>
      </w:r>
    </w:p>
    <w:p w14:paraId="70D742BC" w14:textId="77777777" w:rsidR="002D4854" w:rsidRDefault="002D4854" w:rsidP="002D4854">
      <w:r>
        <w:t xml:space="preserve">    &lt;li&gt;</w:t>
      </w:r>
    </w:p>
    <w:p w14:paraId="0D280D2D" w14:textId="77777777" w:rsidR="002D4854" w:rsidRDefault="002D4854" w:rsidP="002D4854">
      <w:r>
        <w:t xml:space="preserve">      &lt;</w:t>
      </w:r>
      <w:proofErr w:type="spellStart"/>
      <w:r>
        <w:t>svg</w:t>
      </w:r>
      <w:proofErr w:type="spellEnd"/>
      <w:r>
        <w:t xml:space="preserve"> class="value-icon" </w:t>
      </w:r>
      <w:proofErr w:type="spellStart"/>
      <w:r>
        <w:t>xmlns</w:t>
      </w:r>
      <w:proofErr w:type="spellEnd"/>
      <w:r>
        <w:t xml:space="preserve">="http://www.w3.org/2000/svg" fill="#2f5f3e" </w:t>
      </w:r>
      <w:proofErr w:type="spellStart"/>
      <w:r>
        <w:t>viewBox</w:t>
      </w:r>
      <w:proofErr w:type="spellEnd"/>
      <w:r>
        <w:t>="0 0 24 24"&gt;&lt;path d="M20 6h-4V4a2 2 0 0 0-2-2h-4a2 2 0 0 0-2 2v2H4a2 2 0 0 0-2 2v12a2 2 0 0 0 2 2h16a2 2 0 0 0 2-2V8a2 2 0 0 0-2-2zM10 4h4v2h-4V4zm10 16H4V8h16v12z"/&gt;&lt;/</w:t>
      </w:r>
      <w:proofErr w:type="spellStart"/>
      <w:r>
        <w:t>svg</w:t>
      </w:r>
      <w:proofErr w:type="spellEnd"/>
      <w:r>
        <w:t>&gt;</w:t>
      </w:r>
    </w:p>
    <w:p w14:paraId="548E39F5" w14:textId="77777777" w:rsidR="002D4854" w:rsidRDefault="002D4854" w:rsidP="002D4854">
      <w:r>
        <w:t xml:space="preserve">      &lt;strong&gt;Professionalism&lt;/strong&gt; Courteous, trained staff committed to excellence.</w:t>
      </w:r>
    </w:p>
    <w:p w14:paraId="6F525833" w14:textId="77777777" w:rsidR="002D4854" w:rsidRDefault="002D4854" w:rsidP="002D4854">
      <w:r>
        <w:t xml:space="preserve">    &lt;/li&gt;</w:t>
      </w:r>
    </w:p>
    <w:p w14:paraId="450E8175" w14:textId="77777777" w:rsidR="002D4854" w:rsidRDefault="002D4854" w:rsidP="002D4854">
      <w:r>
        <w:t xml:space="preserve">    &lt;li&gt;</w:t>
      </w:r>
    </w:p>
    <w:p w14:paraId="588932C1" w14:textId="77777777" w:rsidR="002D4854" w:rsidRDefault="002D4854" w:rsidP="002D4854">
      <w:r>
        <w:t xml:space="preserve">      &lt;</w:t>
      </w:r>
      <w:proofErr w:type="spellStart"/>
      <w:r>
        <w:t>svg</w:t>
      </w:r>
      <w:proofErr w:type="spellEnd"/>
      <w:r>
        <w:t xml:space="preserve"> class="value-icon" </w:t>
      </w:r>
      <w:proofErr w:type="spellStart"/>
      <w:r>
        <w:t>xmlns</w:t>
      </w:r>
      <w:proofErr w:type="spellEnd"/>
      <w:r>
        <w:t xml:space="preserve">="http://www.w3.org/2000/svg" fill="#2f5f3e" </w:t>
      </w:r>
      <w:proofErr w:type="spellStart"/>
      <w:r>
        <w:t>viewBox</w:t>
      </w:r>
      <w:proofErr w:type="spellEnd"/>
      <w:r>
        <w:t>="0 0 24 24"&gt;&lt;path d="M13 5a2 2 0 1 0-2-2 2 2 0 0 0 2 2zm-1 3h-2v6H7l3 5h3v-2h-1l-2-3h2a1 1 0 0 0 1-1V8z"/&gt;&lt;/</w:t>
      </w:r>
      <w:proofErr w:type="spellStart"/>
      <w:r>
        <w:t>svg</w:t>
      </w:r>
      <w:proofErr w:type="spellEnd"/>
      <w:r>
        <w:t>&gt;</w:t>
      </w:r>
    </w:p>
    <w:p w14:paraId="226CFA5F" w14:textId="77777777" w:rsidR="002D4854" w:rsidRDefault="002D4854" w:rsidP="002D4854">
      <w:r>
        <w:t xml:space="preserve">      &lt;strong&gt;Accessibility&lt;/strong&gt; Modern vehicles equipped for all mobility needs.</w:t>
      </w:r>
    </w:p>
    <w:p w14:paraId="49CDC356" w14:textId="77777777" w:rsidR="002D4854" w:rsidRDefault="002D4854" w:rsidP="002D4854">
      <w:r>
        <w:t xml:space="preserve">    &lt;/li&gt;</w:t>
      </w:r>
    </w:p>
    <w:p w14:paraId="75CB9640" w14:textId="77777777" w:rsidR="002D4854" w:rsidRDefault="002D4854" w:rsidP="002D4854">
      <w:r>
        <w:t xml:space="preserve">  &lt;/ul&gt;</w:t>
      </w:r>
    </w:p>
    <w:p w14:paraId="1E50178D" w14:textId="77777777" w:rsidR="002D4854" w:rsidRDefault="002D4854" w:rsidP="002D4854"/>
    <w:p w14:paraId="01A45145" w14:textId="77777777" w:rsidR="002D4854" w:rsidRDefault="002D4854" w:rsidP="002D4854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="images/about-us-team.jpg" alt="Ride N Drive Transportation team" class="about-</w:t>
      </w:r>
      <w:proofErr w:type="spellStart"/>
      <w:r>
        <w:t>img</w:t>
      </w:r>
      <w:proofErr w:type="spellEnd"/>
      <w:r>
        <w:t>"&gt;</w:t>
      </w:r>
    </w:p>
    <w:p w14:paraId="17CE7DC4" w14:textId="77777777" w:rsidR="002D4854" w:rsidRDefault="002D4854" w:rsidP="002D4854">
      <w:r>
        <w:t>&lt;/section&gt;</w:t>
      </w:r>
    </w:p>
    <w:p w14:paraId="67BB766F" w14:textId="77777777" w:rsidR="002D4854" w:rsidRDefault="002D4854" w:rsidP="002D4854"/>
    <w:p w14:paraId="1DBB6871" w14:textId="77777777" w:rsidR="002D4854" w:rsidRDefault="002D4854" w:rsidP="002D4854">
      <w:r>
        <w:t>&lt;section&gt;</w:t>
      </w:r>
    </w:p>
    <w:p w14:paraId="39A26655" w14:textId="77777777" w:rsidR="002D4854" w:rsidRDefault="002D4854" w:rsidP="002D4854">
      <w:r>
        <w:t xml:space="preserve">  &lt;h2&gt;Our Services&lt;/h2&gt;</w:t>
      </w:r>
    </w:p>
    <w:p w14:paraId="263C95F5" w14:textId="77777777" w:rsidR="002D4854" w:rsidRDefault="002D4854" w:rsidP="002D4854">
      <w:r>
        <w:t xml:space="preserve">  &lt;div class="services"&gt;</w:t>
      </w:r>
    </w:p>
    <w:p w14:paraId="7D51B1FD" w14:textId="77777777" w:rsidR="002D4854" w:rsidRDefault="002D4854" w:rsidP="002D4854">
      <w:r>
        <w:t xml:space="preserve">    &lt;div class="card"&gt;</w:t>
      </w:r>
    </w:p>
    <w:p w14:paraId="42263CE2" w14:textId="77777777" w:rsidR="002D4854" w:rsidRDefault="002D4854" w:rsidP="002D4854">
      <w:r>
        <w:t xml:space="preserve">      &lt;div class="icon"&gt;</w:t>
      </w:r>
      <w:r>
        <w:rPr>
          <w:rFonts w:ascii="Apple Color Emoji" w:hAnsi="Apple Color Emoji" w:cs="Apple Color Emoji"/>
        </w:rPr>
        <w:t>♿</w:t>
      </w:r>
      <w:r>
        <w:t>&lt;/div&gt;</w:t>
      </w:r>
    </w:p>
    <w:p w14:paraId="4FFA7B40" w14:textId="77777777" w:rsidR="002D4854" w:rsidRDefault="002D4854" w:rsidP="002D4854">
      <w:r>
        <w:t xml:space="preserve">      &lt;h3&gt;Wheelchair Transport&lt;/h3&gt;</w:t>
      </w:r>
    </w:p>
    <w:p w14:paraId="57571539" w14:textId="77777777" w:rsidR="002D4854" w:rsidRDefault="002D4854" w:rsidP="002D4854">
      <w:r>
        <w:t xml:space="preserve">      &lt;p&gt;Safe and secure wheelchair transportation to medical </w:t>
      </w:r>
      <w:proofErr w:type="gramStart"/>
      <w:r>
        <w:t>appointments.&lt;</w:t>
      </w:r>
      <w:proofErr w:type="gramEnd"/>
      <w:r>
        <w:t>/p&gt;</w:t>
      </w:r>
    </w:p>
    <w:p w14:paraId="42D616C8" w14:textId="77777777" w:rsidR="002D4854" w:rsidRDefault="002D4854" w:rsidP="002D4854">
      <w:r>
        <w:t xml:space="preserve">      &lt;a </w:t>
      </w:r>
      <w:proofErr w:type="spellStart"/>
      <w:r>
        <w:t>href</w:t>
      </w:r>
      <w:proofErr w:type="spellEnd"/>
      <w:r>
        <w:t>="tel:6028599819" class="book-now"&gt;Book Now&lt;/a&gt;</w:t>
      </w:r>
    </w:p>
    <w:p w14:paraId="2A34BFCA" w14:textId="77777777" w:rsidR="002D4854" w:rsidRDefault="002D4854" w:rsidP="002D4854">
      <w:r>
        <w:t xml:space="preserve">    &lt;/div&gt;</w:t>
      </w:r>
    </w:p>
    <w:p w14:paraId="44AE66A6" w14:textId="77777777" w:rsidR="002D4854" w:rsidRDefault="002D4854" w:rsidP="002D4854"/>
    <w:p w14:paraId="71A4C5F8" w14:textId="77777777" w:rsidR="002D4854" w:rsidRDefault="002D4854" w:rsidP="002D4854">
      <w:r>
        <w:t xml:space="preserve">    &lt;div class="card"&gt;</w:t>
      </w:r>
    </w:p>
    <w:p w14:paraId="594BA8DD" w14:textId="77777777" w:rsidR="002D4854" w:rsidRDefault="002D4854" w:rsidP="002D4854">
      <w:r>
        <w:t xml:space="preserve">      &lt;div class="icon"&gt;</w:t>
      </w:r>
      <w:r>
        <w:rPr>
          <w:rFonts w:ascii="Apple Color Emoji" w:hAnsi="Apple Color Emoji" w:cs="Apple Color Emoji"/>
        </w:rPr>
        <w:t>🛏️</w:t>
      </w:r>
      <w:r>
        <w:t>&lt;/div&gt;</w:t>
      </w:r>
    </w:p>
    <w:p w14:paraId="469A042C" w14:textId="77777777" w:rsidR="002D4854" w:rsidRDefault="002D4854" w:rsidP="002D4854">
      <w:r>
        <w:t xml:space="preserve">      &lt;h3&gt;Stretcher Transport&lt;/h3&gt;</w:t>
      </w:r>
    </w:p>
    <w:p w14:paraId="1D9ED651" w14:textId="77777777" w:rsidR="002D4854" w:rsidRDefault="002D4854" w:rsidP="002D4854">
      <w:r>
        <w:t xml:space="preserve">      &lt;p&gt;Professional stretcher transportation using medical-grade </w:t>
      </w:r>
      <w:proofErr w:type="gramStart"/>
      <w:r>
        <w:t>equipment.&lt;</w:t>
      </w:r>
      <w:proofErr w:type="gramEnd"/>
      <w:r>
        <w:t>/p&gt;</w:t>
      </w:r>
    </w:p>
    <w:p w14:paraId="71909C18" w14:textId="77777777" w:rsidR="002D4854" w:rsidRDefault="002D4854" w:rsidP="002D4854">
      <w:r>
        <w:t xml:space="preserve">      &lt;a </w:t>
      </w:r>
      <w:proofErr w:type="spellStart"/>
      <w:r>
        <w:t>href</w:t>
      </w:r>
      <w:proofErr w:type="spellEnd"/>
      <w:r>
        <w:t>="tel:6028599819" class="book-now"&gt;Book Now&lt;/a&gt;</w:t>
      </w:r>
    </w:p>
    <w:p w14:paraId="53C1272C" w14:textId="77777777" w:rsidR="002D4854" w:rsidRDefault="002D4854" w:rsidP="002D4854">
      <w:r>
        <w:t xml:space="preserve">    &lt;/div&gt;</w:t>
      </w:r>
    </w:p>
    <w:p w14:paraId="3408B6C0" w14:textId="77777777" w:rsidR="002D4854" w:rsidRDefault="002D4854" w:rsidP="002D4854"/>
    <w:p w14:paraId="4D57AF94" w14:textId="77777777" w:rsidR="002D4854" w:rsidRDefault="002D4854" w:rsidP="002D4854">
      <w:r>
        <w:t xml:space="preserve">    &lt;div class="card"&gt;</w:t>
      </w:r>
    </w:p>
    <w:p w14:paraId="37F793B6" w14:textId="77777777" w:rsidR="002D4854" w:rsidRDefault="002D4854" w:rsidP="002D4854">
      <w:r>
        <w:t xml:space="preserve">      &lt;div class="icon"&gt;</w:t>
      </w:r>
      <w:r>
        <w:rPr>
          <w:rFonts w:ascii="Apple Color Emoji" w:hAnsi="Apple Color Emoji" w:cs="Apple Color Emoji"/>
        </w:rPr>
        <w:t>🚶</w:t>
      </w:r>
      <w:r>
        <w:t xml:space="preserve">&lt;/div&gt;  </w:t>
      </w:r>
    </w:p>
    <w:p w14:paraId="2FEA89E1" w14:textId="77777777" w:rsidR="002D4854" w:rsidRDefault="002D4854" w:rsidP="002D4854">
      <w:r>
        <w:t xml:space="preserve">      &lt;h3&gt;Ambulatory Transport&lt;/h3&gt;</w:t>
      </w:r>
    </w:p>
    <w:p w14:paraId="53B851A2" w14:textId="77777777" w:rsidR="002D4854" w:rsidRDefault="002D4854" w:rsidP="002D4854">
      <w:r>
        <w:t xml:space="preserve">      &lt;p&gt;Reliable transport for clients who can walk with minimal </w:t>
      </w:r>
      <w:proofErr w:type="gramStart"/>
      <w:r>
        <w:t>assistance.&lt;</w:t>
      </w:r>
      <w:proofErr w:type="gramEnd"/>
      <w:r>
        <w:t>/p&gt;</w:t>
      </w:r>
    </w:p>
    <w:p w14:paraId="612085F9" w14:textId="77777777" w:rsidR="002D4854" w:rsidRDefault="002D4854" w:rsidP="002D4854">
      <w:r>
        <w:t xml:space="preserve">      &lt;a </w:t>
      </w:r>
      <w:proofErr w:type="spellStart"/>
      <w:r>
        <w:t>href</w:t>
      </w:r>
      <w:proofErr w:type="spellEnd"/>
      <w:r>
        <w:t>="tel:6028599819" class="book-now"&gt;Book Now&lt;/a&gt;</w:t>
      </w:r>
    </w:p>
    <w:p w14:paraId="37C07E4B" w14:textId="77777777" w:rsidR="002D4854" w:rsidRDefault="002D4854" w:rsidP="002D4854">
      <w:r>
        <w:t xml:space="preserve">    &lt;/div&gt;</w:t>
      </w:r>
    </w:p>
    <w:p w14:paraId="6EB9DF1B" w14:textId="77777777" w:rsidR="002D4854" w:rsidRDefault="002D4854" w:rsidP="002D4854">
      <w:r>
        <w:t xml:space="preserve">  &lt;/div&gt;</w:t>
      </w:r>
    </w:p>
    <w:p w14:paraId="6BB1032B" w14:textId="77777777" w:rsidR="002D4854" w:rsidRDefault="002D4854" w:rsidP="002D4854">
      <w:r>
        <w:t>&lt;/section&gt;</w:t>
      </w:r>
    </w:p>
    <w:p w14:paraId="00D38C46" w14:textId="77777777" w:rsidR="002D4854" w:rsidRDefault="002D4854" w:rsidP="002D4854"/>
    <w:p w14:paraId="4EB91273" w14:textId="77777777" w:rsidR="002D4854" w:rsidRDefault="002D4854" w:rsidP="002D4854">
      <w:r>
        <w:t>&lt;section class="</w:t>
      </w:r>
      <w:proofErr w:type="gramStart"/>
      <w:r>
        <w:t>social-section</w:t>
      </w:r>
      <w:proofErr w:type="gramEnd"/>
      <w:r>
        <w:t>"&gt;</w:t>
      </w:r>
    </w:p>
    <w:p w14:paraId="2D05A863" w14:textId="77777777" w:rsidR="002D4854" w:rsidRDefault="002D4854" w:rsidP="002D4854">
      <w:r>
        <w:t xml:space="preserve">  &lt;h2&gt;Connect </w:t>
      </w:r>
      <w:proofErr w:type="gramStart"/>
      <w:r>
        <w:t>With</w:t>
      </w:r>
      <w:proofErr w:type="gramEnd"/>
      <w:r>
        <w:t xml:space="preserve"> Us&lt;/h2&gt;</w:t>
      </w:r>
    </w:p>
    <w:p w14:paraId="4D199E67" w14:textId="77777777" w:rsidR="002D4854" w:rsidRDefault="002D4854" w:rsidP="002D4854">
      <w:r>
        <w:t xml:space="preserve">  &lt;p&gt;Follow Ride N Drive Transportation for updates and community </w:t>
      </w:r>
      <w:proofErr w:type="gramStart"/>
      <w:r>
        <w:t>news.&lt;</w:t>
      </w:r>
      <w:proofErr w:type="gramEnd"/>
      <w:r>
        <w:t>/p&gt;</w:t>
      </w:r>
    </w:p>
    <w:p w14:paraId="6ADEB759" w14:textId="77777777" w:rsidR="002D4854" w:rsidRDefault="002D4854" w:rsidP="002D4854">
      <w:r>
        <w:t xml:space="preserve">  &lt;div class="</w:t>
      </w:r>
      <w:proofErr w:type="gramStart"/>
      <w:r>
        <w:t>social-buttons</w:t>
      </w:r>
      <w:proofErr w:type="gramEnd"/>
      <w:r>
        <w:t>"&gt;</w:t>
      </w:r>
    </w:p>
    <w:p w14:paraId="7D2CBAAE" w14:textId="77777777" w:rsidR="002D4854" w:rsidRDefault="002D4854" w:rsidP="002D4854">
      <w:r>
        <w:t xml:space="preserve">    &lt;a href="https://www.facebook.com/share/1DQRsUd1Vo/?mibextid=wwXIfr"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"&gt;Facebook&lt;/a&gt;</w:t>
      </w:r>
    </w:p>
    <w:p w14:paraId="38028DE3" w14:textId="77777777" w:rsidR="002D4854" w:rsidRDefault="002D4854" w:rsidP="002D4854">
      <w:r>
        <w:t xml:space="preserve">    &lt;a </w:t>
      </w:r>
      <w:proofErr w:type="spellStart"/>
      <w:r>
        <w:t>href</w:t>
      </w:r>
      <w:proofErr w:type="spellEnd"/>
      <w:r>
        <w:t xml:space="preserve">="https://www.instagram.com/rnd__transportation"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"&gt;Instagram&lt;/a&gt;</w:t>
      </w:r>
    </w:p>
    <w:p w14:paraId="550A0DDD" w14:textId="77777777" w:rsidR="002D4854" w:rsidRDefault="002D4854" w:rsidP="002D4854">
      <w:r>
        <w:t xml:space="preserve">  &lt;/div&gt;</w:t>
      </w:r>
    </w:p>
    <w:p w14:paraId="7DC2AD4D" w14:textId="77777777" w:rsidR="002D4854" w:rsidRDefault="002D4854" w:rsidP="002D4854">
      <w:r>
        <w:t>&lt;/section&gt;</w:t>
      </w:r>
    </w:p>
    <w:p w14:paraId="307F50E5" w14:textId="77777777" w:rsidR="002D4854" w:rsidRDefault="002D4854" w:rsidP="002D4854"/>
    <w:p w14:paraId="1F4F26A7" w14:textId="77777777" w:rsidR="002D4854" w:rsidRDefault="002D4854" w:rsidP="002D4854">
      <w:r>
        <w:t>&lt;section&gt;</w:t>
      </w:r>
    </w:p>
    <w:p w14:paraId="3A8A96C1" w14:textId="77777777" w:rsidR="002D4854" w:rsidRDefault="002D4854" w:rsidP="002D4854">
      <w:r>
        <w:t xml:space="preserve">  &lt;h2&gt;Why Choose Us&lt;/h2&gt;</w:t>
      </w:r>
    </w:p>
    <w:p w14:paraId="71C64BE4" w14:textId="77777777" w:rsidR="002D4854" w:rsidRDefault="002D4854" w:rsidP="002D4854">
      <w:r>
        <w:t xml:space="preserve">  &lt;div class="why"&gt;</w:t>
      </w:r>
    </w:p>
    <w:p w14:paraId="5F5A6B9A" w14:textId="77777777" w:rsidR="002D4854" w:rsidRDefault="002D4854" w:rsidP="002D4854">
      <w:r>
        <w:t xml:space="preserve">    &lt;div class="card"&gt;</w:t>
      </w:r>
      <w:r>
        <w:rPr>
          <w:rFonts w:ascii="Apple Color Emoji" w:hAnsi="Apple Color Emoji" w:cs="Apple Color Emoji"/>
        </w:rPr>
        <w:t>✔</w:t>
      </w:r>
      <w:r>
        <w:t xml:space="preserve"> Licensed &amp; Insured&lt;/div&gt;</w:t>
      </w:r>
    </w:p>
    <w:p w14:paraId="2ADEE3DD" w14:textId="77777777" w:rsidR="002D4854" w:rsidRDefault="002D4854" w:rsidP="002D4854">
      <w:r>
        <w:t xml:space="preserve">    &lt;div class="card"&gt;</w:t>
      </w:r>
      <w:r>
        <w:rPr>
          <w:rFonts w:ascii="Apple Color Emoji" w:hAnsi="Apple Color Emoji" w:cs="Apple Color Emoji"/>
        </w:rPr>
        <w:t>✔</w:t>
      </w:r>
      <w:r>
        <w:t xml:space="preserve"> On-Time &amp; Reliable&lt;/div&gt;</w:t>
      </w:r>
    </w:p>
    <w:p w14:paraId="43D864DC" w14:textId="77777777" w:rsidR="002D4854" w:rsidRDefault="002D4854" w:rsidP="002D4854">
      <w:r>
        <w:t xml:space="preserve">    &lt;div class="card"&gt;</w:t>
      </w:r>
      <w:r>
        <w:rPr>
          <w:rFonts w:ascii="Apple Color Emoji" w:hAnsi="Apple Color Emoji" w:cs="Apple Color Emoji"/>
        </w:rPr>
        <w:t>✔</w:t>
      </w:r>
      <w:r>
        <w:t xml:space="preserve"> Compassionate Care&lt;/div&gt;</w:t>
      </w:r>
    </w:p>
    <w:p w14:paraId="5FA22203" w14:textId="77777777" w:rsidR="002D4854" w:rsidRDefault="002D4854" w:rsidP="002D4854">
      <w:r>
        <w:t xml:space="preserve">    &lt;div class="card"&gt;</w:t>
      </w:r>
      <w:r>
        <w:rPr>
          <w:rFonts w:ascii="Apple Color Emoji" w:hAnsi="Apple Color Emoji" w:cs="Apple Color Emoji"/>
        </w:rPr>
        <w:t>✔</w:t>
      </w:r>
      <w:r>
        <w:t xml:space="preserve"> Clean, Modern Vehicles&lt;/div&gt;</w:t>
      </w:r>
    </w:p>
    <w:p w14:paraId="69FFC1FA" w14:textId="77777777" w:rsidR="002D4854" w:rsidRDefault="002D4854" w:rsidP="002D4854">
      <w:r>
        <w:t xml:space="preserve">    &lt;div class="card"&gt;</w:t>
      </w:r>
      <w:r>
        <w:rPr>
          <w:rFonts w:ascii="Apple Color Emoji" w:hAnsi="Apple Color Emoji" w:cs="Apple Color Emoji"/>
        </w:rPr>
        <w:t>✔</w:t>
      </w:r>
      <w:r>
        <w:t xml:space="preserve"> Wheelchair Accessible&lt;/div&gt;</w:t>
      </w:r>
    </w:p>
    <w:p w14:paraId="13C17B73" w14:textId="77777777" w:rsidR="002D4854" w:rsidRDefault="002D4854" w:rsidP="002D4854">
      <w:r>
        <w:t xml:space="preserve">    &lt;div class="card"&gt;</w:t>
      </w:r>
      <w:r>
        <w:rPr>
          <w:rFonts w:ascii="Apple Color Emoji" w:hAnsi="Apple Color Emoji" w:cs="Apple Color Emoji"/>
        </w:rPr>
        <w:t>✔</w:t>
      </w:r>
      <w:r>
        <w:t xml:space="preserve"> Experienced Drivers&lt;/div&gt;</w:t>
      </w:r>
    </w:p>
    <w:p w14:paraId="00A9A646" w14:textId="77777777" w:rsidR="002D4854" w:rsidRDefault="002D4854" w:rsidP="002D4854">
      <w:r>
        <w:t xml:space="preserve">  &lt;/div&gt;</w:t>
      </w:r>
    </w:p>
    <w:p w14:paraId="075C8773" w14:textId="77777777" w:rsidR="002D4854" w:rsidRDefault="002D4854" w:rsidP="002D4854">
      <w:r>
        <w:t>&lt;/section&gt;</w:t>
      </w:r>
    </w:p>
    <w:p w14:paraId="03C50D37" w14:textId="77777777" w:rsidR="002D4854" w:rsidRDefault="002D4854" w:rsidP="002D4854"/>
    <w:p w14:paraId="3998AC11" w14:textId="77777777" w:rsidR="002D4854" w:rsidRDefault="002D4854" w:rsidP="002D4854">
      <w:r>
        <w:t>&lt;footer&gt;</w:t>
      </w:r>
    </w:p>
    <w:p w14:paraId="310DE965" w14:textId="77777777" w:rsidR="002D4854" w:rsidRDefault="002D4854" w:rsidP="002D4854">
      <w:r>
        <w:t xml:space="preserve">  &lt;p&gt;&lt;strong&gt;Ride N Drive Transportation&lt;/strong&gt;&lt;/p&gt;</w:t>
      </w:r>
    </w:p>
    <w:p w14:paraId="7DBFA86C" w14:textId="77777777" w:rsidR="002D4854" w:rsidRDefault="002D4854" w:rsidP="002D4854">
      <w:r>
        <w:t xml:space="preserve">  &lt;p&gt;</w:t>
      </w:r>
      <w:r>
        <w:rPr>
          <w:rFonts w:ascii="Apple Color Emoji" w:hAnsi="Apple Color Emoji" w:cs="Apple Color Emoji"/>
        </w:rPr>
        <w:t>📞</w:t>
      </w:r>
      <w:r>
        <w:t xml:space="preserve"> 602-859-9819&lt;/p&gt;</w:t>
      </w:r>
    </w:p>
    <w:p w14:paraId="3CAD242E" w14:textId="77777777" w:rsidR="002D4854" w:rsidRDefault="002D4854" w:rsidP="002D4854">
      <w:r>
        <w:t xml:space="preserve">  &lt;p&gt;</w:t>
      </w:r>
    </w:p>
    <w:p w14:paraId="5951D698" w14:textId="77777777" w:rsidR="002D4854" w:rsidRDefault="002D4854" w:rsidP="002D4854">
      <w:r>
        <w:t xml:space="preserve">    &lt;a href="https://www.facebook.com/share/1DQRsUd1Vo/?mibextid=wwXIfr"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"&gt;Facebook&lt;/a&gt; |</w:t>
      </w:r>
    </w:p>
    <w:p w14:paraId="33A275E9" w14:textId="77777777" w:rsidR="002D4854" w:rsidRDefault="002D4854" w:rsidP="002D4854">
      <w:r>
        <w:t xml:space="preserve">    &lt;a </w:t>
      </w:r>
      <w:proofErr w:type="spellStart"/>
      <w:r>
        <w:t>href</w:t>
      </w:r>
      <w:proofErr w:type="spellEnd"/>
      <w:r>
        <w:t xml:space="preserve">="https://www.instagram.com/rnd__transportation"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"&gt;Instagram&lt;/a&gt;</w:t>
      </w:r>
    </w:p>
    <w:p w14:paraId="7A924CAC" w14:textId="77777777" w:rsidR="002D4854" w:rsidRDefault="002D4854" w:rsidP="002D4854">
      <w:r>
        <w:t xml:space="preserve">  &lt;/p&gt;</w:t>
      </w:r>
    </w:p>
    <w:p w14:paraId="59946B4D" w14:textId="77777777" w:rsidR="002D4854" w:rsidRDefault="002D4854" w:rsidP="002D4854">
      <w:r>
        <w:t xml:space="preserve">  &lt;p&gt;&amp;copy; 2026 Ride N Drive Transportation&lt;/p&gt;</w:t>
      </w:r>
    </w:p>
    <w:p w14:paraId="2DE55CBD" w14:textId="77777777" w:rsidR="002D4854" w:rsidRDefault="002D4854" w:rsidP="002D4854">
      <w:r>
        <w:t>&lt;/footer&gt;</w:t>
      </w:r>
    </w:p>
    <w:p w14:paraId="53238A7D" w14:textId="77777777" w:rsidR="002D4854" w:rsidRDefault="002D4854" w:rsidP="002D4854"/>
    <w:p w14:paraId="1584B05C" w14:textId="77777777" w:rsidR="002D4854" w:rsidRDefault="002D4854" w:rsidP="002D4854">
      <w:r>
        <w:t>&lt;/body&gt;</w:t>
      </w:r>
    </w:p>
    <w:p w14:paraId="1E6E6FD2" w14:textId="77777777" w:rsidR="002D4854" w:rsidRDefault="002D4854" w:rsidP="002D4854">
      <w:r>
        <w:t>&lt;/html&gt;</w:t>
      </w:r>
    </w:p>
    <w:p w14:paraId="59C4A230" w14:textId="77777777" w:rsidR="002D4854" w:rsidRDefault="002D4854"/>
    <w:sectPr w:rsidR="002D4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54"/>
    <w:rsid w:val="002B6C77"/>
    <w:rsid w:val="002D4854"/>
    <w:rsid w:val="003D07AE"/>
    <w:rsid w:val="00520FB8"/>
    <w:rsid w:val="00862619"/>
    <w:rsid w:val="00A12029"/>
    <w:rsid w:val="00CD0B8D"/>
    <w:rsid w:val="00DC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17AF7"/>
  <w15:chartTrackingRefBased/>
  <w15:docId w15:val="{0A8471AE-8F87-2448-BEC1-3B440664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phiagonsalves-barreiro/Desktop/RideNDriveWebsi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RideNDriveWebsite.dotx</Template>
  <TotalTime>3</TotalTime>
  <Pages>1</Pages>
  <Words>895</Words>
  <Characters>6894</Characters>
  <Application>Microsoft Office Word</Application>
  <DocSecurity>0</DocSecurity>
  <Lines>310</Lines>
  <Paragraphs>275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Gonsalves-Barreiro</dc:creator>
  <cp:keywords/>
  <dc:description/>
  <cp:lastModifiedBy>Sophia Gonsalves</cp:lastModifiedBy>
  <cp:revision>3</cp:revision>
  <dcterms:created xsi:type="dcterms:W3CDTF">2026-01-12T16:38:00Z</dcterms:created>
  <dcterms:modified xsi:type="dcterms:W3CDTF">2026-01-12T16:45:00Z</dcterms:modified>
</cp:coreProperties>
</file>